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5052D6DC" w:rsidR="00A379BB" w:rsidRDefault="00ED15F0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SPTECH</w:t>
      </w:r>
      <w:r w:rsidR="00A379BB">
        <w:rPr>
          <w:rFonts w:cs="Arial"/>
        </w:rPr>
        <w:t xml:space="preserve"> – </w:t>
      </w:r>
      <w:r>
        <w:rPr>
          <w:rFonts w:cs="Arial"/>
        </w:rPr>
        <w:t>SÃO PAULO TECH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181784AE" w14:textId="5EAFABF1" w:rsidR="00FD5546" w:rsidRDefault="00ED15F0" w:rsidP="00FD5546">
      <w:pPr>
        <w:pStyle w:val="NormalGrande"/>
      </w:pPr>
      <w:r>
        <w:t>bEATRIZ DO NASCIMENTO FERREIRA</w:t>
      </w:r>
    </w:p>
    <w:p w14:paraId="146426E1" w14:textId="1B44F9E5" w:rsidR="00ED15F0" w:rsidRDefault="00ED15F0" w:rsidP="00FD5546">
      <w:pPr>
        <w:pStyle w:val="NormalGrande"/>
      </w:pPr>
      <w:r>
        <w:t>eLIZEU LUIS SOUZA</w:t>
      </w:r>
    </w:p>
    <w:p w14:paraId="5949B8AA" w14:textId="4033867C" w:rsidR="00FD5546" w:rsidRDefault="00FD5546" w:rsidP="00FD5546">
      <w:pPr>
        <w:pStyle w:val="NormalGrande"/>
      </w:pPr>
      <w:r>
        <w:t>guilherme</w:t>
      </w:r>
      <w:r w:rsidR="00BC5D79">
        <w:t xml:space="preserve"> da silva</w:t>
      </w:r>
      <w:r>
        <w:t xml:space="preserve"> fonseca</w:t>
      </w:r>
    </w:p>
    <w:p w14:paraId="13BB07AF" w14:textId="335FD398" w:rsidR="00ED15F0" w:rsidRDefault="00ED15F0" w:rsidP="00FD5546">
      <w:pPr>
        <w:pStyle w:val="NormalGrande"/>
      </w:pPr>
      <w:r>
        <w:t>jONAS BEZERRA DE SOUZA JUNIOR</w:t>
      </w:r>
    </w:p>
    <w:p w14:paraId="776EE603" w14:textId="153A5E8F" w:rsidR="00FD5546" w:rsidRDefault="00FD5546" w:rsidP="00FD5546">
      <w:pPr>
        <w:pStyle w:val="NormalGrande"/>
      </w:pPr>
      <w:r>
        <w:t>mateus ara</w:t>
      </w:r>
      <w:r w:rsidR="001908F0">
        <w:t>u</w:t>
      </w:r>
      <w:r>
        <w:t>jo</w:t>
      </w:r>
      <w:r w:rsidR="00BC5D79">
        <w:t xml:space="preserve"> nascimento</w:t>
      </w:r>
    </w:p>
    <w:p w14:paraId="2AE82CF3" w14:textId="02DBEC7D" w:rsidR="00370E34" w:rsidRPr="004C56C6" w:rsidRDefault="0008164B" w:rsidP="00E07423">
      <w:pPr>
        <w:pStyle w:val="NormalGrande"/>
      </w:pPr>
      <w:r w:rsidRPr="0008164B">
        <w:t>Vitória da Silva Eleutério Pinto</w:t>
      </w: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5C8F3224" w14:textId="69CA591B" w:rsidR="00370E34" w:rsidRPr="00B868EE" w:rsidRDefault="00B868EE" w:rsidP="00E07423">
      <w:pPr>
        <w:pStyle w:val="NormalGrande"/>
      </w:pPr>
      <w:r>
        <w:t>AUTG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242D7012" w14:textId="5DE7260B" w:rsidR="00A379BB" w:rsidRDefault="00A379BB" w:rsidP="00FD5546">
      <w:pPr>
        <w:pStyle w:val="NormalGrande"/>
        <w:jc w:val="both"/>
      </w:pPr>
    </w:p>
    <w:p w14:paraId="07AB5807" w14:textId="77777777" w:rsidR="00FD5546" w:rsidRPr="004C56C6" w:rsidRDefault="00FD5546" w:rsidP="00FD5546">
      <w:pPr>
        <w:pStyle w:val="NormalGrande"/>
        <w:jc w:val="both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32F1474A" w:rsidR="00370E34" w:rsidRDefault="00A379BB" w:rsidP="00E07423">
      <w:pPr>
        <w:pStyle w:val="NormalGrande"/>
      </w:pPr>
      <w:r>
        <w:t>20</w:t>
      </w:r>
      <w:r w:rsidR="00ED15F0">
        <w:t>22</w:t>
      </w:r>
    </w:p>
    <w:bookmarkStart w:id="0" w:name="_Toc124080441" w:displacedByCustomXml="next"/>
    <w:bookmarkStart w:id="1" w:name="_Toc125374503" w:displacedByCustomXml="next"/>
    <w:sdt>
      <w:sdtPr>
        <w:rPr>
          <w:rFonts w:ascii="Arial" w:eastAsia="Times New Roman" w:hAnsi="Arial" w:cs="Times New Roman"/>
          <w:color w:val="auto"/>
          <w:sz w:val="24"/>
          <w:szCs w:val="24"/>
          <w:lang w:eastAsia="en-US"/>
        </w:rPr>
        <w:id w:val="1835331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76831F" w14:textId="2D633601" w:rsidR="002E04C1" w:rsidRDefault="002E04C1">
          <w:pPr>
            <w:pStyle w:val="CabealhodoSumrio"/>
          </w:pPr>
          <w:r>
            <w:t>Sumário</w:t>
          </w:r>
        </w:p>
        <w:p w14:paraId="530272B9" w14:textId="3203EB78" w:rsidR="001D6B92" w:rsidRDefault="002E04C1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22553" w:history="1">
            <w:r w:rsidR="001D6B92" w:rsidRPr="00EC6B13">
              <w:rPr>
                <w:rStyle w:val="Hyperlink"/>
              </w:rPr>
              <w:t>1</w:t>
            </w:r>
            <w:r w:rsidR="001D6B92"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="001D6B92" w:rsidRPr="00EC6B13">
              <w:rPr>
                <w:rStyle w:val="Hyperlink"/>
              </w:rPr>
              <w:t>VISÃO DO PROJETO</w:t>
            </w:r>
            <w:r w:rsidR="001D6B92">
              <w:rPr>
                <w:webHidden/>
              </w:rPr>
              <w:tab/>
            </w:r>
            <w:r w:rsidR="001D6B92">
              <w:rPr>
                <w:webHidden/>
              </w:rPr>
              <w:fldChar w:fldCharType="begin"/>
            </w:r>
            <w:r w:rsidR="001D6B92">
              <w:rPr>
                <w:webHidden/>
              </w:rPr>
              <w:instrText xml:space="preserve"> PAGEREF _Toc97922553 \h </w:instrText>
            </w:r>
            <w:r w:rsidR="001D6B92">
              <w:rPr>
                <w:webHidden/>
              </w:rPr>
            </w:r>
            <w:r w:rsidR="001D6B92"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5</w:t>
            </w:r>
            <w:r w:rsidR="001D6B92">
              <w:rPr>
                <w:webHidden/>
              </w:rPr>
              <w:fldChar w:fldCharType="end"/>
            </w:r>
          </w:hyperlink>
        </w:p>
        <w:p w14:paraId="1FF80464" w14:textId="04343E06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54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APRESENTAÇÃO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3A5C" w14:textId="121EDE28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55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A095" w14:textId="60F82D45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56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Problema / 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40B5" w14:textId="5793241E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57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objetivo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C2BA8" w14:textId="462B031B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58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diagrama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3A5F2" w14:textId="0699D11F" w:rsidR="001D6B92" w:rsidRDefault="001D6B9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97922559" w:history="1">
            <w:r w:rsidRPr="00EC6B13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</w:rPr>
              <w:t>PLANEJAMENTO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_Toc97922559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DD20D8D" w14:textId="2FF73C93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0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Definição da Equipe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D5DB" w14:textId="1897B4F0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1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PROCESSO E FERRAMENTA DE GESTÃO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0150" w14:textId="5482AE37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2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Gestão dos Riscos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209DF" w14:textId="3CE56537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3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PRODUCT BACKLOG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5F25" w14:textId="1B8ADF57" w:rsidR="001D6B92" w:rsidRDefault="001D6B9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97922564" w:history="1">
            <w:r w:rsidRPr="00EC6B13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</w:rPr>
              <w:t>desenvolvimento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_Toc97922564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40BCB95" w14:textId="502054E6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5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Solução Técnica -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F55C" w14:textId="7719B9F1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6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AA948" w14:textId="4F52B9A2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7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Proto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0759" w14:textId="5DF48190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8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FB328" w14:textId="1D40E4C3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69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8C67F" w14:textId="2EBC93EF" w:rsidR="001D6B92" w:rsidRDefault="001D6B9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97922570" w:history="1">
            <w:r w:rsidRPr="00EC6B13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_Toc97922570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713BC1E" w14:textId="4CC61702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71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BDC3" w14:textId="10F3D627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72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Processo de aprendizado com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0CD36" w14:textId="338A075C" w:rsidR="001D6B92" w:rsidRDefault="001D6B92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97922573" w:history="1">
            <w:r w:rsidRPr="00EC6B13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EC6B13">
              <w:rPr>
                <w:rStyle w:val="Hyperlink"/>
                <w:b/>
                <w:noProof/>
              </w:rPr>
              <w:t>Considerações finais sobre A evolução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_Toc97922573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42F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D759E" w14:textId="7DE8645F" w:rsidR="001D6B92" w:rsidRDefault="001D6B9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97922574" w:history="1">
            <w:r w:rsidRPr="00EC6B13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_Toc97922574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E3628E8" w14:textId="09A3FE32" w:rsidR="001D6B92" w:rsidRDefault="001D6B92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97922575" w:history="1">
            <w:r w:rsidRPr="00EC6B13">
              <w:rPr>
                <w:rStyle w:val="Hyperlink"/>
              </w:rPr>
              <w:t>Endereço do Github do Grupo: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_Toc97922575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042F9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791131A" w14:textId="0ECC2573" w:rsidR="002E04C1" w:rsidRDefault="002E04C1">
          <w:r>
            <w:rPr>
              <w:b/>
              <w:bCs/>
            </w:rPr>
            <w:fldChar w:fldCharType="end"/>
          </w:r>
        </w:p>
      </w:sdtContent>
    </w:sdt>
    <w:p w14:paraId="276E2D78" w14:textId="77777777" w:rsidR="00370E34" w:rsidRPr="00A51BD3" w:rsidRDefault="00370E34" w:rsidP="00192CAB">
      <w:pPr>
        <w:pStyle w:val="Ttulo"/>
        <w:rPr>
          <w:color w:val="000000"/>
        </w:rPr>
      </w:pPr>
      <w:r w:rsidRPr="00266519">
        <w:br w:type="page"/>
      </w:r>
      <w:bookmarkStart w:id="2" w:name="_Toc121491440"/>
      <w:bookmarkStart w:id="3" w:name="_Toc124080445"/>
      <w:bookmarkEnd w:id="1"/>
      <w:bookmarkEnd w:id="0"/>
    </w:p>
    <w:p w14:paraId="115133AD" w14:textId="77777777" w:rsidR="00370E34" w:rsidRPr="00A51BD3" w:rsidRDefault="00370E34" w:rsidP="0080036E">
      <w:pPr>
        <w:pStyle w:val="ResumoeAbstract"/>
        <w:ind w:left="1320" w:hanging="1320"/>
        <w:sectPr w:rsidR="00370E34" w:rsidRPr="00A51BD3" w:rsidSect="000A4248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284" w:footer="709" w:gutter="0"/>
          <w:pgNumType w:fmt="lowerRoman" w:start="2"/>
          <w:cols w:space="708"/>
          <w:docGrid w:linePitch="360"/>
        </w:sectPr>
      </w:pPr>
    </w:p>
    <w:p w14:paraId="7338205A" w14:textId="78D93DB0" w:rsidR="00370E34" w:rsidRDefault="00A51BD3" w:rsidP="0080036E">
      <w:pPr>
        <w:pStyle w:val="FolhadeRostodosCaptulos"/>
      </w:pPr>
      <w:r>
        <w:lastRenderedPageBreak/>
        <w:t>1</w:t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Start w:id="5" w:name="_Toc97922553"/>
      <w:bookmarkEnd w:id="2"/>
      <w:bookmarkEnd w:id="3"/>
      <w:r>
        <w:lastRenderedPageBreak/>
        <w:t>VISÃO DO PROJETO</w:t>
      </w:r>
      <w:bookmarkEnd w:id="4"/>
      <w:bookmarkEnd w:id="5"/>
    </w:p>
    <w:p w14:paraId="284C3C49" w14:textId="6D48B37A" w:rsidR="003E6F98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6" w:name="_Toc73427764"/>
      <w:bookmarkStart w:id="7" w:name="_Toc9792255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6"/>
      <w:bookmarkEnd w:id="7"/>
      <w:r w:rsidR="001F502E" w:rsidRPr="00192CAB">
        <w:rPr>
          <w:b/>
        </w:rPr>
        <w:t xml:space="preserve"> </w:t>
      </w:r>
    </w:p>
    <w:p w14:paraId="3C463731" w14:textId="12C93D59" w:rsidR="00BB07A0" w:rsidRDefault="00ED15F0" w:rsidP="00375BE2">
      <w:r>
        <w:tab/>
        <w:t>Somos o a empresa</w:t>
      </w:r>
      <w:r w:rsidR="00B868EE">
        <w:t xml:space="preserve"> AUTG</w:t>
      </w:r>
      <w:r>
        <w:t xml:space="preserve">, somos compostos por 6 integrantes entre eles estão, Beatriz Nascimento, Elizeu </w:t>
      </w:r>
      <w:proofErr w:type="spellStart"/>
      <w:r>
        <w:t>luis</w:t>
      </w:r>
      <w:proofErr w:type="spellEnd"/>
      <w:r>
        <w:t xml:space="preserve">, Guilherme Fonseca, Jonas Bezerra, Mateus </w:t>
      </w:r>
      <w:proofErr w:type="spellStart"/>
      <w:r>
        <w:t>araujo</w:t>
      </w:r>
      <w:proofErr w:type="spellEnd"/>
      <w:r>
        <w:t xml:space="preserve"> e Vitoria da Silva.</w:t>
      </w:r>
    </w:p>
    <w:p w14:paraId="4D433F52" w14:textId="1145EF1A" w:rsidR="00B868EE" w:rsidRPr="000A4248" w:rsidRDefault="00B868EE" w:rsidP="00B868EE">
      <w:pPr>
        <w:jc w:val="center"/>
      </w:pPr>
      <w:r>
        <w:rPr>
          <w:noProof/>
        </w:rPr>
        <w:drawing>
          <wp:inline distT="0" distB="0" distL="0" distR="0" wp14:anchorId="104C87E4" wp14:editId="5F9A7FDA">
            <wp:extent cx="2200275" cy="821971"/>
            <wp:effectExtent l="0" t="0" r="0" b="0"/>
            <wp:docPr id="7" name="Imagem 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232" cy="83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FB09" w14:textId="0DEE7193" w:rsidR="003F4E12" w:rsidRDefault="00084588" w:rsidP="003F4E12">
      <w:pPr>
        <w:pStyle w:val="Ttulo2"/>
        <w:rPr>
          <w:b/>
        </w:rPr>
      </w:pPr>
      <w:bookmarkStart w:id="8" w:name="_Toc73427765"/>
      <w:bookmarkStart w:id="9" w:name="_Toc124080447"/>
      <w:bookmarkStart w:id="10" w:name="_Toc97922555"/>
      <w:r>
        <w:rPr>
          <w:b/>
        </w:rPr>
        <w:t>CONTEXTO</w:t>
      </w:r>
      <w:bookmarkEnd w:id="8"/>
      <w:bookmarkEnd w:id="10"/>
    </w:p>
    <w:p w14:paraId="68344248" w14:textId="51E7F67C" w:rsidR="00ED15F0" w:rsidRPr="00ED15F0" w:rsidRDefault="008C062E" w:rsidP="00ED15F0">
      <w:r>
        <w:tab/>
      </w:r>
      <w:r w:rsidR="00ED15F0">
        <w:t xml:space="preserve">Tendo em vista o alto consumo de energia elétrica em empresas, </w:t>
      </w:r>
      <w:r>
        <w:t xml:space="preserve">nosso projeto surge com </w:t>
      </w:r>
      <w:r w:rsidR="00ED15F0">
        <w:t xml:space="preserve">o objetivo </w:t>
      </w:r>
      <w:r>
        <w:t xml:space="preserve">de auxiliar prédios comerciais a diminuir o consumo e automatizar o controle de equipamentos elétricos que estão disponíveis nos ambientes </w:t>
      </w:r>
      <w:proofErr w:type="spellStart"/>
      <w:r>
        <w:t>monitrorados</w:t>
      </w:r>
      <w:proofErr w:type="spellEnd"/>
      <w:r>
        <w:t>.</w:t>
      </w:r>
      <w:r w:rsidR="008C1E21">
        <w:t xml:space="preserve"> </w:t>
      </w:r>
      <w:r w:rsidR="00ED15F0">
        <w:t xml:space="preserve"> </w:t>
      </w:r>
    </w:p>
    <w:p w14:paraId="19E27546" w14:textId="47A951C3" w:rsidR="003F4E12" w:rsidRDefault="00084588" w:rsidP="003F4E12">
      <w:pPr>
        <w:pStyle w:val="Ttulo2"/>
        <w:rPr>
          <w:b/>
        </w:rPr>
      </w:pPr>
      <w:bookmarkStart w:id="11" w:name="_Toc73427766"/>
      <w:bookmarkStart w:id="12" w:name="_Toc97922556"/>
      <w:r w:rsidRPr="00084588">
        <w:rPr>
          <w:b/>
        </w:rPr>
        <w:t>Problema / justificativa do projeto</w:t>
      </w:r>
      <w:bookmarkEnd w:id="11"/>
      <w:bookmarkEnd w:id="12"/>
    </w:p>
    <w:p w14:paraId="6E093A4C" w14:textId="6E962A4C" w:rsidR="00FD402B" w:rsidRDefault="00FD402B" w:rsidP="00406EE5">
      <w:pPr>
        <w:rPr>
          <w:rStyle w:val="eop"/>
          <w:rFonts w:cs="Arial"/>
          <w:color w:val="000000"/>
          <w:shd w:val="clear" w:color="auto" w:fill="FFFFFF"/>
        </w:rPr>
      </w:pPr>
      <w:r>
        <w:tab/>
        <w:t>Em 2021 o Brasil passou pela pior crise hídrica em mais de 90 anos</w:t>
      </w:r>
      <w:r w:rsidR="005E408D">
        <w:t>,</w:t>
      </w:r>
      <w:r>
        <w:t xml:space="preserve"> com isso o país se viu forçado a utilizar usinas termelétricas para evitar o risco de apagões ou racionamento.</w:t>
      </w:r>
      <w:r>
        <w:tab/>
      </w:r>
      <w:r w:rsidR="005E408D">
        <w:t xml:space="preserve"> </w:t>
      </w:r>
      <w:r w:rsidR="005E408D" w:rsidRPr="005E408D">
        <w:rPr>
          <w:rStyle w:val="normaltextrun"/>
          <w:color w:val="000000"/>
          <w:shd w:val="clear" w:color="auto" w:fill="FFFFFF"/>
        </w:rPr>
        <w:t>Segundo dados da AIE (Agência Internacional de Energia), o Brasil é o décimo maior consumidor mundial de energia elétrica. Nos últimos 10 anos, o consumo no país aumentou quase 38%, acima da média mundial, que foi de apenas 30% no período.</w:t>
      </w:r>
      <w:r w:rsidR="005E408D" w:rsidRPr="005E408D">
        <w:rPr>
          <w:rStyle w:val="eop"/>
          <w:rFonts w:cs="Arial"/>
          <w:color w:val="000000"/>
          <w:shd w:val="clear" w:color="auto" w:fill="FFFFFF"/>
        </w:rPr>
        <w:t> </w:t>
      </w:r>
    </w:p>
    <w:p w14:paraId="11E1A511" w14:textId="77488C1A" w:rsidR="00180FCD" w:rsidRDefault="00180FCD" w:rsidP="00406EE5">
      <w:r>
        <w:rPr>
          <w:rStyle w:val="eop"/>
          <w:rFonts w:cs="Arial"/>
          <w:color w:val="000000"/>
          <w:shd w:val="clear" w:color="auto" w:fill="FFFFFF"/>
        </w:rPr>
        <w:tab/>
        <w:t>O aumento crescente de consumo de energia virou uma preocupação mundial, e tendo em vista isso, nosso projeto vem com a proposta de ajudar os gerentes de prédios comerciais no controle do consumo de energia e mostrar informações que ele possa usar para diminuir seus gastos com energia elétrica.</w:t>
      </w:r>
    </w:p>
    <w:p w14:paraId="74FCC51A" w14:textId="2495B2B7" w:rsidR="003F4E12" w:rsidRDefault="00CE6EFB" w:rsidP="003F4E12">
      <w:pPr>
        <w:pStyle w:val="Ttulo2"/>
        <w:rPr>
          <w:b/>
        </w:rPr>
      </w:pPr>
      <w:bookmarkStart w:id="13" w:name="_Toc73427767"/>
      <w:bookmarkStart w:id="14" w:name="_Toc97922557"/>
      <w:r w:rsidRPr="00192CAB">
        <w:rPr>
          <w:b/>
        </w:rPr>
        <w:lastRenderedPageBreak/>
        <w:t>objetivo da solução</w:t>
      </w:r>
      <w:bookmarkEnd w:id="13"/>
      <w:bookmarkEnd w:id="14"/>
    </w:p>
    <w:p w14:paraId="1DF5D98B" w14:textId="35EF65FC" w:rsidR="00FD402B" w:rsidRDefault="00FD402B" w:rsidP="00FD402B">
      <w:r>
        <w:tab/>
      </w:r>
      <w:r w:rsidR="008C062E">
        <w:t xml:space="preserve">Por meio de uma dashboard e um “kit de ferramentas” nós trazemos informações sobre o consumo de energia em seu prédio, os possíveis valores de contas (disponibilizando os valores em todas as bandeiras de energia) e em nosso kit de ferramentas nos disponibilizamos para o cliente funcionalidades para desligar ou ligar aparelhos </w:t>
      </w:r>
      <w:proofErr w:type="spellStart"/>
      <w:r w:rsidR="008C062E">
        <w:t>espercificos</w:t>
      </w:r>
      <w:proofErr w:type="spellEnd"/>
      <w:r w:rsidR="008C062E">
        <w:t xml:space="preserve"> </w:t>
      </w:r>
      <w:proofErr w:type="gramStart"/>
      <w:r w:rsidR="008C062E">
        <w:t>e também</w:t>
      </w:r>
      <w:proofErr w:type="gramEnd"/>
      <w:r w:rsidR="008C062E">
        <w:t xml:space="preserve"> marcar horários para ligar e desligar.</w:t>
      </w:r>
    </w:p>
    <w:p w14:paraId="61EB087E" w14:textId="77777777" w:rsidR="00FD402B" w:rsidRPr="00FD402B" w:rsidRDefault="00FD402B" w:rsidP="00FD402B"/>
    <w:p w14:paraId="668496DD" w14:textId="1581D60F" w:rsidR="00BD100C" w:rsidRPr="00BD100C" w:rsidRDefault="00CE6EFB" w:rsidP="00844085">
      <w:pPr>
        <w:pStyle w:val="Ttulo2"/>
      </w:pPr>
      <w:bookmarkStart w:id="15" w:name="_Toc73427768"/>
      <w:bookmarkStart w:id="16" w:name="_Toc97922558"/>
      <w:r w:rsidRPr="0036733D">
        <w:rPr>
          <w:b/>
        </w:rPr>
        <w:t>diagrama da solução</w:t>
      </w:r>
      <w:bookmarkEnd w:id="15"/>
      <w:bookmarkEnd w:id="16"/>
    </w:p>
    <w:p w14:paraId="721EBDA8" w14:textId="5CD88324" w:rsidR="00581B8A" w:rsidRDefault="001D6B92" w:rsidP="00581B8A">
      <w:r w:rsidRPr="001D6B92">
        <w:drawing>
          <wp:inline distT="0" distB="0" distL="0" distR="0" wp14:anchorId="792BD10B" wp14:editId="1F8648F0">
            <wp:extent cx="5760720" cy="3230245"/>
            <wp:effectExtent l="57150" t="19050" r="49530" b="10350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9"/>
    <w:p w14:paraId="577BABE6" w14:textId="77777777" w:rsidR="003226FD" w:rsidRDefault="003226FD" w:rsidP="00A4698C">
      <w:pPr>
        <w:pStyle w:val="FolhadeRostodosCaptulos"/>
      </w:pPr>
    </w:p>
    <w:p w14:paraId="2867CA91" w14:textId="6AF0A640" w:rsidR="00370E34" w:rsidRPr="00203887" w:rsidRDefault="00BB1C7D" w:rsidP="00A4698C">
      <w:pPr>
        <w:pStyle w:val="FolhadeRostodosCaptulos"/>
      </w:pPr>
      <w:r>
        <w:tab/>
      </w:r>
      <w:r w:rsidR="00462FA4">
        <w:t>2 PLANEJAMENTO</w:t>
      </w:r>
      <w:r w:rsidR="00124F5F">
        <w:t xml:space="preserve"> DO PROJETO</w:t>
      </w:r>
    </w:p>
    <w:p w14:paraId="30D2D6E5" w14:textId="77777777" w:rsidR="00370E34" w:rsidRDefault="00124F5F" w:rsidP="00F241C8">
      <w:pPr>
        <w:pStyle w:val="Ttulo1"/>
        <w:numPr>
          <w:ilvl w:val="0"/>
          <w:numId w:val="13"/>
        </w:numPr>
      </w:pPr>
      <w:bookmarkStart w:id="17" w:name="_Toc73427769"/>
      <w:bookmarkStart w:id="18" w:name="_Toc97922559"/>
      <w:r>
        <w:lastRenderedPageBreak/>
        <w:t>PLANEJAMENTO DO PROJETO</w:t>
      </w:r>
      <w:bookmarkEnd w:id="17"/>
      <w:bookmarkEnd w:id="18"/>
    </w:p>
    <w:p w14:paraId="238AEE34" w14:textId="48B7DD99" w:rsidR="00370E34" w:rsidRDefault="00124F5F" w:rsidP="00124F5F">
      <w:pPr>
        <w:pStyle w:val="Ttulo2"/>
        <w:rPr>
          <w:b/>
        </w:rPr>
      </w:pPr>
      <w:bookmarkStart w:id="19" w:name="_Toc73427770"/>
      <w:bookmarkStart w:id="20" w:name="_Toc97922560"/>
      <w:r w:rsidRPr="00192CAB">
        <w:rPr>
          <w:b/>
        </w:rPr>
        <w:t>Definição da Equipe do projeto</w:t>
      </w:r>
      <w:bookmarkEnd w:id="19"/>
      <w:bookmarkEnd w:id="20"/>
      <w:r w:rsidR="00A10A2D" w:rsidRPr="00192CAB">
        <w:rPr>
          <w:b/>
        </w:rPr>
        <w:t xml:space="preserve"> </w:t>
      </w:r>
    </w:p>
    <w:p w14:paraId="50BD02C9" w14:textId="1C9EAB7D" w:rsidR="00250375" w:rsidRPr="00250375" w:rsidRDefault="00250375" w:rsidP="00250375">
      <w:r>
        <w:tab/>
        <w:t xml:space="preserve">Nossa equipe é composta por </w:t>
      </w:r>
      <w:r w:rsidR="00462FA4">
        <w:t>seis</w:t>
      </w:r>
      <w:r>
        <w:t xml:space="preserve"> integrantes sendo eles um </w:t>
      </w:r>
    </w:p>
    <w:p w14:paraId="13798722" w14:textId="77777777" w:rsidR="00250375" w:rsidRDefault="00250375" w:rsidP="00124F5F">
      <w:pPr>
        <w:rPr>
          <w:color w:val="FF0000"/>
        </w:rPr>
      </w:pPr>
    </w:p>
    <w:p w14:paraId="1660D1EC" w14:textId="71C43B9E" w:rsidR="00DD3F1A" w:rsidRDefault="00D11C14" w:rsidP="00124F5F">
      <w:r w:rsidRPr="00250375">
        <w:t>Time de desenvolvimento:</w:t>
      </w:r>
    </w:p>
    <w:p w14:paraId="1030091F" w14:textId="169340CC" w:rsidR="000F60F1" w:rsidRDefault="000F60F1" w:rsidP="00124F5F"/>
    <w:p w14:paraId="2A2988CF" w14:textId="0E36BCAB" w:rsidR="008837DB" w:rsidRPr="00B868EE" w:rsidRDefault="008837DB" w:rsidP="00124F5F">
      <w:pPr>
        <w:rPr>
          <w:lang w:val="en-US"/>
        </w:rPr>
      </w:pPr>
      <w:r>
        <w:t xml:space="preserve">Beatriz do Nascimento </w:t>
      </w:r>
      <w:proofErr w:type="spellStart"/>
      <w:r>
        <w:t>ferreira</w:t>
      </w:r>
      <w:proofErr w:type="spellEnd"/>
      <w:r>
        <w:t xml:space="preserve">: Dev. </w:t>
      </w:r>
      <w:r w:rsidRPr="00B868EE">
        <w:rPr>
          <w:lang w:val="en-US"/>
        </w:rPr>
        <w:t>Front End</w:t>
      </w:r>
    </w:p>
    <w:p w14:paraId="471EC0FB" w14:textId="49C68441" w:rsidR="008837DB" w:rsidRPr="00250375" w:rsidRDefault="008837DB" w:rsidP="00124F5F">
      <w:proofErr w:type="spellStart"/>
      <w:r w:rsidRPr="00B868EE">
        <w:rPr>
          <w:lang w:val="en-US"/>
        </w:rPr>
        <w:t>Elizeu</w:t>
      </w:r>
      <w:proofErr w:type="spellEnd"/>
      <w:r w:rsidRPr="00B868EE">
        <w:rPr>
          <w:lang w:val="en-US"/>
        </w:rPr>
        <w:t xml:space="preserve"> </w:t>
      </w:r>
      <w:proofErr w:type="spellStart"/>
      <w:r w:rsidRPr="00B868EE">
        <w:rPr>
          <w:lang w:val="en-US"/>
        </w:rPr>
        <w:t>luis</w:t>
      </w:r>
      <w:proofErr w:type="spellEnd"/>
      <w:r w:rsidRPr="00B868EE">
        <w:rPr>
          <w:lang w:val="en-US"/>
        </w:rPr>
        <w:t xml:space="preserve"> Souza: Dev. </w:t>
      </w:r>
      <w:r>
        <w:t xml:space="preserve">Back </w:t>
      </w:r>
      <w:proofErr w:type="spellStart"/>
      <w:r>
        <w:t>End</w:t>
      </w:r>
      <w:proofErr w:type="spellEnd"/>
    </w:p>
    <w:p w14:paraId="080C260E" w14:textId="30D09E20" w:rsidR="00D11C14" w:rsidRPr="00B868EE" w:rsidRDefault="00D11C14" w:rsidP="00124F5F">
      <w:pPr>
        <w:rPr>
          <w:rFonts w:cs="Arial"/>
        </w:rPr>
      </w:pPr>
      <w:r w:rsidRPr="00B868EE">
        <w:rPr>
          <w:rFonts w:cs="Arial"/>
        </w:rPr>
        <w:t>Guilherme</w:t>
      </w:r>
      <w:r w:rsidR="00462FA4" w:rsidRPr="00B868EE">
        <w:rPr>
          <w:rFonts w:cs="Arial"/>
        </w:rPr>
        <w:t xml:space="preserve"> </w:t>
      </w:r>
      <w:r w:rsidR="0008164B" w:rsidRPr="00B868EE">
        <w:rPr>
          <w:rFonts w:cs="Arial"/>
        </w:rPr>
        <w:t xml:space="preserve">da Silva </w:t>
      </w:r>
      <w:r w:rsidR="00462FA4" w:rsidRPr="00B868EE">
        <w:rPr>
          <w:rFonts w:cs="Arial"/>
        </w:rPr>
        <w:t>Fonseca</w:t>
      </w:r>
      <w:r w:rsidRPr="00B868EE">
        <w:rPr>
          <w:rFonts w:cs="Arial"/>
        </w:rPr>
        <w:t>:</w:t>
      </w:r>
      <w:r w:rsidR="001336D5" w:rsidRPr="00B868EE">
        <w:rPr>
          <w:rFonts w:cs="Arial"/>
        </w:rPr>
        <w:t xml:space="preserve"> </w:t>
      </w:r>
      <w:proofErr w:type="spellStart"/>
      <w:r w:rsidR="00ED0887">
        <w:rPr>
          <w:rFonts w:cs="Arial"/>
        </w:rPr>
        <w:t>DevOps</w:t>
      </w:r>
      <w:proofErr w:type="spellEnd"/>
    </w:p>
    <w:p w14:paraId="7DA907F1" w14:textId="7E0736F4" w:rsidR="008837DB" w:rsidRPr="00B868EE" w:rsidRDefault="008837DB" w:rsidP="00124F5F">
      <w:pPr>
        <w:rPr>
          <w:rFonts w:cs="Arial"/>
        </w:rPr>
      </w:pPr>
      <w:r w:rsidRPr="00B868EE">
        <w:rPr>
          <w:rFonts w:cs="Arial"/>
        </w:rPr>
        <w:t xml:space="preserve">Jonas Bezerra de Souza Junior: Dev. Back </w:t>
      </w:r>
      <w:proofErr w:type="spellStart"/>
      <w:r w:rsidRPr="00B868EE">
        <w:rPr>
          <w:rFonts w:cs="Arial"/>
        </w:rPr>
        <w:t>End</w:t>
      </w:r>
      <w:proofErr w:type="spellEnd"/>
    </w:p>
    <w:p w14:paraId="35A15184" w14:textId="0102AA5D" w:rsidR="00462FA4" w:rsidRPr="00B868EE" w:rsidRDefault="00462FA4" w:rsidP="00264904">
      <w:pPr>
        <w:rPr>
          <w:rFonts w:cs="Arial"/>
        </w:rPr>
      </w:pPr>
      <w:r w:rsidRPr="00B868EE">
        <w:rPr>
          <w:rFonts w:cs="Arial"/>
        </w:rPr>
        <w:t xml:space="preserve">Mateus </w:t>
      </w:r>
      <w:proofErr w:type="spellStart"/>
      <w:r w:rsidRPr="00B868EE">
        <w:rPr>
          <w:rFonts w:cs="Arial"/>
        </w:rPr>
        <w:t>Araujo</w:t>
      </w:r>
      <w:proofErr w:type="spellEnd"/>
      <w:r w:rsidR="008837DB" w:rsidRPr="00B868EE">
        <w:rPr>
          <w:rFonts w:cs="Arial"/>
        </w:rPr>
        <w:t xml:space="preserve"> Nascimento</w:t>
      </w:r>
      <w:r w:rsidRPr="00B868EE">
        <w:rPr>
          <w:rFonts w:cs="Arial"/>
        </w:rPr>
        <w:t>:</w:t>
      </w:r>
      <w:r w:rsidR="00070B1C" w:rsidRPr="00B868EE">
        <w:rPr>
          <w:rFonts w:cs="Arial"/>
        </w:rPr>
        <w:t xml:space="preserve"> </w:t>
      </w:r>
      <w:proofErr w:type="spellStart"/>
      <w:r w:rsidR="00070B1C" w:rsidRPr="00B868EE">
        <w:rPr>
          <w:rFonts w:cs="Arial"/>
        </w:rPr>
        <w:t>Dev.</w:t>
      </w:r>
      <w:r w:rsidR="008837DB" w:rsidRPr="00B868EE">
        <w:rPr>
          <w:rFonts w:cs="Arial"/>
        </w:rPr>
        <w:t>Back</w:t>
      </w:r>
      <w:proofErr w:type="spellEnd"/>
      <w:r w:rsidR="008837DB" w:rsidRPr="00B868EE">
        <w:rPr>
          <w:rFonts w:cs="Arial"/>
        </w:rPr>
        <w:t xml:space="preserve"> </w:t>
      </w:r>
      <w:proofErr w:type="spellStart"/>
      <w:r w:rsidR="008837DB" w:rsidRPr="00B868EE">
        <w:rPr>
          <w:rFonts w:cs="Arial"/>
        </w:rPr>
        <w:t>End</w:t>
      </w:r>
      <w:proofErr w:type="spellEnd"/>
    </w:p>
    <w:p w14:paraId="2B09F336" w14:textId="731DD7C2" w:rsidR="00462FA4" w:rsidRPr="003226FD" w:rsidRDefault="0008164B" w:rsidP="00264904">
      <w:pPr>
        <w:rPr>
          <w:rFonts w:cs="Arial"/>
          <w:lang w:val="en-US"/>
        </w:rPr>
      </w:pPr>
      <w:r w:rsidRPr="00B868EE">
        <w:rPr>
          <w:rFonts w:cs="Arial"/>
        </w:rPr>
        <w:t>Vitória da Silva Eleutério Pinto</w:t>
      </w:r>
      <w:r w:rsidR="00462FA4" w:rsidRPr="00B868EE">
        <w:rPr>
          <w:rFonts w:cs="Arial"/>
        </w:rPr>
        <w:t>:</w:t>
      </w:r>
      <w:r w:rsidR="00070B1C" w:rsidRPr="00B868EE">
        <w:rPr>
          <w:rFonts w:cs="Arial"/>
        </w:rPr>
        <w:t xml:space="preserve"> Dev. </w:t>
      </w:r>
      <w:r w:rsidR="008837DB">
        <w:rPr>
          <w:rFonts w:cs="Arial"/>
          <w:lang w:val="en-US"/>
        </w:rPr>
        <w:t>Back End</w:t>
      </w:r>
    </w:p>
    <w:p w14:paraId="59FB0CFE" w14:textId="77777777" w:rsidR="004E60B7" w:rsidRPr="003226FD" w:rsidRDefault="004E60B7" w:rsidP="00211532">
      <w:pPr>
        <w:pStyle w:val="PargrafodaLista"/>
        <w:rPr>
          <w:rFonts w:ascii="Arial" w:hAnsi="Arial" w:cs="Arial"/>
          <w:sz w:val="24"/>
          <w:szCs w:val="24"/>
          <w:lang w:val="pt-BR"/>
        </w:rPr>
      </w:pPr>
    </w:p>
    <w:p w14:paraId="631BA6BF" w14:textId="02B69E9A" w:rsidR="00EB4A20" w:rsidRDefault="00EB4A20" w:rsidP="00EB4A20">
      <w:pPr>
        <w:pStyle w:val="Ttulo2"/>
        <w:rPr>
          <w:b/>
        </w:rPr>
      </w:pPr>
      <w:bookmarkStart w:id="21" w:name="_Toc73427771"/>
      <w:bookmarkStart w:id="22" w:name="_Toc97922561"/>
      <w:r w:rsidRPr="00192CAB">
        <w:rPr>
          <w:b/>
        </w:rPr>
        <w:t>PROCESSO E FERRAMENTA DE GESTÃO DE PROJETOS</w:t>
      </w:r>
      <w:bookmarkEnd w:id="21"/>
      <w:bookmarkEnd w:id="22"/>
      <w:r w:rsidRPr="00192CAB">
        <w:rPr>
          <w:b/>
        </w:rPr>
        <w:t xml:space="preserve"> </w:t>
      </w:r>
    </w:p>
    <w:p w14:paraId="32EF18D1" w14:textId="2D43D3C2" w:rsidR="0010331D" w:rsidRDefault="00842CEF" w:rsidP="0010331D">
      <w:r>
        <w:tab/>
        <w:t xml:space="preserve">Usamos uma ferramenta de gestão digital chamada </w:t>
      </w:r>
      <w:r w:rsidR="000F7831">
        <w:t>Planner</w:t>
      </w:r>
      <w:r>
        <w:t xml:space="preserve"> onde fizemos a separação das tarefas se baseando por sprints e por processos essenciais, importantes e desejáveis, isso nos ajudou a ter controle total sobre o que necessitava ser desenvolvido e os responsáveis por cada atividade.</w:t>
      </w:r>
    </w:p>
    <w:p w14:paraId="32475D70" w14:textId="15528CCC" w:rsidR="00842CEF" w:rsidRDefault="00842CEF" w:rsidP="0010331D">
      <w:r>
        <w:tab/>
        <w:t>Em nossas reuniões fizemos atas para documentar decisões de mudanças e novas implementações no projeto.</w:t>
      </w:r>
    </w:p>
    <w:p w14:paraId="1AF033A5" w14:textId="3DCE1A60" w:rsidR="004E60B7" w:rsidRDefault="004E60B7" w:rsidP="0010331D"/>
    <w:p w14:paraId="000D7823" w14:textId="3A3252A2" w:rsidR="004E60B7" w:rsidRDefault="004E60B7" w:rsidP="0010331D"/>
    <w:p w14:paraId="30675F11" w14:textId="79BE7693" w:rsidR="00842CEF" w:rsidRPr="0010331D" w:rsidRDefault="008837DB" w:rsidP="0010331D">
      <w:r w:rsidRPr="008837DB">
        <w:rPr>
          <w:noProof/>
        </w:rPr>
        <w:lastRenderedPageBreak/>
        <w:drawing>
          <wp:inline distT="0" distB="0" distL="0" distR="0" wp14:anchorId="1AD7E109" wp14:editId="663E9C64">
            <wp:extent cx="5760720" cy="3041015"/>
            <wp:effectExtent l="57150" t="19050" r="49530" b="102235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799F5" w14:textId="2E305651" w:rsidR="00EB4A20" w:rsidRDefault="002D45C8" w:rsidP="002D45C8">
      <w:pPr>
        <w:pStyle w:val="Ttulo2"/>
        <w:rPr>
          <w:b/>
        </w:rPr>
      </w:pPr>
      <w:bookmarkStart w:id="23" w:name="_Toc73427772"/>
      <w:bookmarkStart w:id="24" w:name="_Toc97922562"/>
      <w:r w:rsidRPr="00192CAB">
        <w:rPr>
          <w:b/>
        </w:rPr>
        <w:t>Gestão dos Riscos do Projeto</w:t>
      </w:r>
      <w:bookmarkEnd w:id="23"/>
      <w:bookmarkEnd w:id="24"/>
      <w:r w:rsidR="00EB4A20" w:rsidRPr="00192CAB">
        <w:rPr>
          <w:b/>
        </w:rPr>
        <w:t xml:space="preserve"> </w:t>
      </w:r>
    </w:p>
    <w:p w14:paraId="67F5BD44" w14:textId="39C40FAE" w:rsidR="00484DCB" w:rsidRDefault="00484DCB" w:rsidP="00484DCB">
      <w:r>
        <w:tab/>
        <w:t>No desenvolvimento do projeto, tomamos alguns riscos como a per</w:t>
      </w:r>
      <w:r w:rsidR="00AF052A">
        <w:t>c</w:t>
      </w:r>
      <w:r>
        <w:t>a de um integrante do grupo e o problema de infraestrutura pelo fato de estarmos trabalhando remotamente.</w:t>
      </w:r>
    </w:p>
    <w:p w14:paraId="2EEF2CD0" w14:textId="7D84BFF6" w:rsidR="00484DCB" w:rsidRDefault="00484DCB" w:rsidP="00484DCB">
      <w:r>
        <w:tab/>
        <w:t xml:space="preserve">Em questão do risco de perder um integrante do grupo </w:t>
      </w:r>
      <w:proofErr w:type="spellStart"/>
      <w:r>
        <w:t>nos</w:t>
      </w:r>
      <w:proofErr w:type="spellEnd"/>
      <w:r>
        <w:t xml:space="preserve"> decidimos </w:t>
      </w:r>
      <w:r w:rsidR="00AF052A">
        <w:t>tentar ao máximo evitar para que possamos desenvolver perfeitamente nosso projeto.</w:t>
      </w:r>
    </w:p>
    <w:p w14:paraId="68C53627" w14:textId="225117E4" w:rsidR="00AF052A" w:rsidRDefault="00AF052A" w:rsidP="00484DCB">
      <w:r>
        <w:tab/>
        <w:t xml:space="preserve">No problema de </w:t>
      </w:r>
      <w:proofErr w:type="spellStart"/>
      <w:r>
        <w:t>infraestrurura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decidimos mitigar e usar o máximo de recursos possíveis.</w:t>
      </w:r>
    </w:p>
    <w:p w14:paraId="29785EC2" w14:textId="1DD59543" w:rsidR="00EB4A20" w:rsidRDefault="005D1AEE" w:rsidP="00EB4A20">
      <w:pPr>
        <w:pStyle w:val="Ttulo2"/>
        <w:rPr>
          <w:b/>
        </w:rPr>
      </w:pPr>
      <w:bookmarkStart w:id="25" w:name="_Toc73427773"/>
      <w:bookmarkStart w:id="26" w:name="_Toc9792256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25"/>
      <w:bookmarkEnd w:id="26"/>
      <w:r w:rsidR="00EB4A20" w:rsidRPr="00192CAB">
        <w:rPr>
          <w:b/>
        </w:rPr>
        <w:t xml:space="preserve"> </w:t>
      </w:r>
    </w:p>
    <w:p w14:paraId="0291C467" w14:textId="5B4D956E" w:rsidR="000C7251" w:rsidRDefault="000C7251" w:rsidP="000C7251">
      <w:pPr>
        <w:rPr>
          <w:color w:val="FF0000"/>
        </w:rPr>
      </w:pPr>
    </w:p>
    <w:p w14:paraId="38586B45" w14:textId="77777777" w:rsidR="000F60F1" w:rsidRPr="004E60B7" w:rsidRDefault="000F60F1" w:rsidP="000C7251">
      <w:pPr>
        <w:rPr>
          <w:color w:val="FF0000"/>
        </w:rPr>
      </w:pPr>
    </w:p>
    <w:p w14:paraId="2D28570C" w14:textId="77777777" w:rsidR="000C7251" w:rsidRDefault="000C7251" w:rsidP="000C7251"/>
    <w:p w14:paraId="2694CCEC" w14:textId="25F6631C" w:rsidR="00370E34" w:rsidRDefault="00370E34" w:rsidP="007B4A44">
      <w:pPr>
        <w:sectPr w:rsidR="00370E34" w:rsidSect="008B07EE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C0A445D" w:rsidR="00370E34" w:rsidRDefault="00BB1C7D" w:rsidP="00A4698C">
      <w:pPr>
        <w:pStyle w:val="FolhadeRostodosCaptulos"/>
      </w:pPr>
      <w:r>
        <w:lastRenderedPageBreak/>
        <w:tab/>
      </w:r>
      <w:r w:rsidR="00A51BD3">
        <w:t xml:space="preserve">3 </w:t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27" w:name="_Toc73427775"/>
      <w:bookmarkStart w:id="28" w:name="_Toc97922564"/>
      <w:r>
        <w:rPr>
          <w:color w:val="000000"/>
        </w:rPr>
        <w:lastRenderedPageBreak/>
        <w:t>desenvolvimento do projeto</w:t>
      </w:r>
      <w:bookmarkEnd w:id="27"/>
      <w:bookmarkEnd w:id="28"/>
    </w:p>
    <w:p w14:paraId="33F3CD6E" w14:textId="58FFFDC0" w:rsidR="00A66A93" w:rsidRDefault="00A66A93" w:rsidP="00A66A93">
      <w:pPr>
        <w:pStyle w:val="Ttulo2"/>
        <w:rPr>
          <w:b/>
        </w:rPr>
      </w:pPr>
      <w:bookmarkStart w:id="29" w:name="_Toc73427777"/>
      <w:bookmarkStart w:id="30" w:name="_Toc154569928"/>
      <w:bookmarkStart w:id="31" w:name="_Toc97922565"/>
      <w:r w:rsidRPr="00192CAB">
        <w:rPr>
          <w:b/>
        </w:rPr>
        <w:t>Solução Técnica - Aplicação</w:t>
      </w:r>
      <w:bookmarkEnd w:id="29"/>
      <w:bookmarkEnd w:id="31"/>
      <w:r w:rsidRPr="00192CAB">
        <w:rPr>
          <w:b/>
        </w:rPr>
        <w:t xml:space="preserve"> </w:t>
      </w:r>
    </w:p>
    <w:p w14:paraId="35447427" w14:textId="0B62731F" w:rsidR="0049006B" w:rsidRDefault="000042F9" w:rsidP="003226FD">
      <w:r>
        <w:t>HLD</w:t>
      </w:r>
    </w:p>
    <w:p w14:paraId="5AE725BB" w14:textId="06FDAA5E" w:rsidR="000042F9" w:rsidRDefault="00ED0A3F" w:rsidP="003226FD">
      <w:r w:rsidRPr="00ED0A3F">
        <w:drawing>
          <wp:inline distT="0" distB="0" distL="0" distR="0" wp14:anchorId="4B5E64AC" wp14:editId="514321C2">
            <wp:extent cx="5760720" cy="3171190"/>
            <wp:effectExtent l="57150" t="19050" r="49530" b="8636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19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D9178" w14:textId="0C89EA93" w:rsidR="008775B9" w:rsidRDefault="008775B9" w:rsidP="003226FD">
      <w:r>
        <w:t>LLD</w:t>
      </w:r>
    </w:p>
    <w:p w14:paraId="21F8BBFB" w14:textId="19F12F2B" w:rsidR="008775B9" w:rsidRDefault="00995323" w:rsidP="003226FD">
      <w:r w:rsidRPr="00995323">
        <w:drawing>
          <wp:inline distT="0" distB="0" distL="0" distR="0" wp14:anchorId="54AB4150" wp14:editId="20A0CBD9">
            <wp:extent cx="5760720" cy="3215640"/>
            <wp:effectExtent l="57150" t="19050" r="49530" b="99060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47132" w14:textId="6178A875" w:rsidR="00211532" w:rsidRDefault="00A66A93" w:rsidP="00211532">
      <w:pPr>
        <w:pStyle w:val="Ttulo2"/>
        <w:rPr>
          <w:b/>
        </w:rPr>
      </w:pPr>
      <w:bookmarkStart w:id="32" w:name="_Toc73427778"/>
      <w:bookmarkStart w:id="33" w:name="_Toc97922566"/>
      <w:r w:rsidRPr="00192CAB">
        <w:rPr>
          <w:b/>
        </w:rPr>
        <w:lastRenderedPageBreak/>
        <w:t>Banco de Dados</w:t>
      </w:r>
      <w:bookmarkEnd w:id="32"/>
      <w:bookmarkEnd w:id="33"/>
      <w:r w:rsidRPr="00192CAB">
        <w:rPr>
          <w:b/>
        </w:rPr>
        <w:t xml:space="preserve"> </w:t>
      </w:r>
    </w:p>
    <w:p w14:paraId="59DF53A6" w14:textId="12949122" w:rsidR="00B97C16" w:rsidRDefault="001D6B92" w:rsidP="00E04392">
      <w:r w:rsidRPr="001D6B92">
        <w:drawing>
          <wp:inline distT="0" distB="0" distL="0" distR="0" wp14:anchorId="68907A79" wp14:editId="1536C1E6">
            <wp:extent cx="5760720" cy="5328285"/>
            <wp:effectExtent l="0" t="0" r="0" b="5715"/>
            <wp:docPr id="9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6DD5E3EA" w:rsidR="00E04392" w:rsidRPr="00F97F77" w:rsidRDefault="00E04392" w:rsidP="00F97F77">
      <w:pPr>
        <w:pStyle w:val="Ttulo2"/>
        <w:rPr>
          <w:b/>
        </w:rPr>
      </w:pPr>
      <w:bookmarkStart w:id="34" w:name="_Toc73427779"/>
      <w:bookmarkStart w:id="35" w:name="_Toc97922567"/>
      <w:r w:rsidRPr="00192CAB">
        <w:rPr>
          <w:b/>
        </w:rPr>
        <w:lastRenderedPageBreak/>
        <w:t>Prot</w:t>
      </w:r>
      <w:bookmarkEnd w:id="34"/>
      <w:r w:rsidR="00F97F77">
        <w:rPr>
          <w:b/>
        </w:rPr>
        <w:t>o persona</w:t>
      </w:r>
      <w:bookmarkEnd w:id="35"/>
      <w:r w:rsidRPr="00F97F77">
        <w:rPr>
          <w:b/>
        </w:rPr>
        <w:t xml:space="preserve"> </w:t>
      </w:r>
    </w:p>
    <w:p w14:paraId="5D6B0213" w14:textId="2DA13E3F" w:rsidR="00F97F77" w:rsidRDefault="001D6B92" w:rsidP="00F97F77">
      <w:r w:rsidRPr="001D6B92">
        <w:drawing>
          <wp:inline distT="0" distB="0" distL="0" distR="0" wp14:anchorId="1DDDB05C" wp14:editId="3BFFC577">
            <wp:extent cx="5800725" cy="3253956"/>
            <wp:effectExtent l="57150" t="19050" r="47625" b="9906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110" cy="325417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9D3C8" w14:textId="03D1EBD3" w:rsidR="0036733D" w:rsidRDefault="0036733D" w:rsidP="00F97F77"/>
    <w:p w14:paraId="01FCE5A9" w14:textId="2843B726" w:rsidR="0092002F" w:rsidRDefault="0036733D" w:rsidP="0092002F">
      <w:pPr>
        <w:pStyle w:val="Ttulo2"/>
        <w:rPr>
          <w:b/>
        </w:rPr>
      </w:pPr>
      <w:bookmarkStart w:id="36" w:name="_Toc97922568"/>
      <w:r>
        <w:rPr>
          <w:b/>
        </w:rPr>
        <w:t>Mapa de empatia</w:t>
      </w:r>
      <w:bookmarkEnd w:id="36"/>
    </w:p>
    <w:p w14:paraId="48D5E7B3" w14:textId="5576131F" w:rsidR="0036733D" w:rsidRPr="0036733D" w:rsidRDefault="001D6B92" w:rsidP="0036733D">
      <w:r w:rsidRPr="001D6B92">
        <w:drawing>
          <wp:inline distT="0" distB="0" distL="0" distR="0" wp14:anchorId="2DC8753D" wp14:editId="7C9A3814">
            <wp:extent cx="5760720" cy="3249295"/>
            <wp:effectExtent l="57150" t="19050" r="49530" b="10350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F2811" w14:textId="64D251F4" w:rsidR="0092002F" w:rsidRDefault="0092002F" w:rsidP="0092002F">
      <w:pPr>
        <w:pStyle w:val="Ttulo2"/>
        <w:rPr>
          <w:b/>
        </w:rPr>
      </w:pPr>
      <w:bookmarkStart w:id="37" w:name="_Toc97922569"/>
      <w:r>
        <w:rPr>
          <w:b/>
        </w:rPr>
        <w:lastRenderedPageBreak/>
        <w:t>user stories</w:t>
      </w:r>
      <w:bookmarkEnd w:id="37"/>
    </w:p>
    <w:p w14:paraId="331EE271" w14:textId="712F5AD1" w:rsidR="00070B1C" w:rsidRDefault="001D6B92" w:rsidP="00DD4EFB">
      <w:pPr>
        <w:jc w:val="center"/>
      </w:pPr>
      <w:r w:rsidRPr="001D6B92">
        <w:drawing>
          <wp:inline distT="0" distB="0" distL="0" distR="0" wp14:anchorId="2434E89D" wp14:editId="663CFDE7">
            <wp:extent cx="5760720" cy="3197225"/>
            <wp:effectExtent l="57150" t="19050" r="49530" b="9842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2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27D5ED" w14:textId="20D8143D" w:rsidR="00DD4EFB" w:rsidRDefault="00DD4EFB" w:rsidP="00DD4EFB">
      <w:pPr>
        <w:pStyle w:val="Ttulo2"/>
        <w:rPr>
          <w:b/>
        </w:rPr>
      </w:pPr>
      <w:r>
        <w:rPr>
          <w:b/>
        </w:rPr>
        <w:t>jornada de usuario</w:t>
      </w:r>
    </w:p>
    <w:p w14:paraId="1C8D31AB" w14:textId="6B4380F6" w:rsidR="00DD4EFB" w:rsidRPr="00DD4EFB" w:rsidRDefault="00DD4EFB" w:rsidP="00DD4EFB">
      <w:r w:rsidRPr="00DD4EFB">
        <w:drawing>
          <wp:inline distT="0" distB="0" distL="0" distR="0" wp14:anchorId="46302F31" wp14:editId="16EEFD3E">
            <wp:extent cx="5760720" cy="3255010"/>
            <wp:effectExtent l="57150" t="19050" r="49530" b="97790"/>
            <wp:docPr id="16" name="Imagem 1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Calend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CA2FA" w14:textId="67507CD6" w:rsidR="00DD4EFB" w:rsidRPr="00DD4EFB" w:rsidRDefault="00DD4EFB" w:rsidP="00DD4EFB">
      <w:pPr>
        <w:rPr>
          <w:rFonts w:ascii="Times New Roman" w:hAnsi="Times New Roman"/>
        </w:rPr>
      </w:pPr>
    </w:p>
    <w:p w14:paraId="6EB7A381" w14:textId="2FE3ECB1" w:rsidR="001908F0" w:rsidRDefault="001908F0" w:rsidP="00975108"/>
    <w:p w14:paraId="3B10A1A7" w14:textId="5E157CC7" w:rsidR="00A66A93" w:rsidRPr="00DD4EFB" w:rsidRDefault="00A66A93" w:rsidP="00B30672">
      <w:pPr>
        <w:rPr>
          <w:color w:val="FF0000"/>
        </w:rPr>
        <w:sectPr w:rsidR="00A66A93" w:rsidRPr="00DD4EFB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30"/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7E78F2D" w:rsidR="00370E34" w:rsidRDefault="008837DB" w:rsidP="00AB1F1F">
      <w:pPr>
        <w:pStyle w:val="FolhadeRostodosCaptulos"/>
      </w:pPr>
      <w:r>
        <w:t>4</w:t>
      </w:r>
      <w:r w:rsidR="00BB1C7D">
        <w:tab/>
      </w:r>
      <w:r w:rsidR="00A2586E">
        <w:fldChar w:fldCharType="begin"/>
      </w:r>
      <w:r w:rsidR="00A2586E">
        <w:instrText xml:space="preserve"> REF _Ref125307146 </w:instrText>
      </w:r>
      <w:r w:rsidR="00A2586E">
        <w:fldChar w:fldCharType="separate"/>
      </w:r>
      <w:r w:rsidR="00911D13">
        <w:t>CONCLUSÕES</w:t>
      </w:r>
      <w:r w:rsidR="00A2586E">
        <w:fldChar w:fldCharType="end"/>
      </w:r>
    </w:p>
    <w:p w14:paraId="3360A73F" w14:textId="77777777" w:rsidR="00370E34" w:rsidRDefault="00370E34" w:rsidP="00AB1F1F">
      <w:pPr>
        <w:pStyle w:val="Ttulo1"/>
      </w:pPr>
      <w:bookmarkStart w:id="38" w:name="_Ref125307146"/>
      <w:bookmarkStart w:id="39" w:name="_Toc125374527"/>
      <w:bookmarkStart w:id="40" w:name="_Toc156754424"/>
      <w:bookmarkStart w:id="41" w:name="_Toc73427784"/>
      <w:bookmarkStart w:id="42" w:name="_Toc97922570"/>
      <w:r>
        <w:lastRenderedPageBreak/>
        <w:t>CONCLUSÕES</w:t>
      </w:r>
      <w:bookmarkEnd w:id="38"/>
      <w:bookmarkEnd w:id="39"/>
      <w:bookmarkEnd w:id="40"/>
      <w:bookmarkEnd w:id="41"/>
      <w:bookmarkEnd w:id="42"/>
    </w:p>
    <w:p w14:paraId="1DFCDF8D" w14:textId="3AC88BED" w:rsidR="00573DD1" w:rsidRDefault="00573DD1" w:rsidP="00573DD1">
      <w:pPr>
        <w:pStyle w:val="Ttulo2"/>
        <w:rPr>
          <w:b/>
        </w:rPr>
      </w:pPr>
      <w:bookmarkStart w:id="43" w:name="_Toc73427785"/>
      <w:bookmarkStart w:id="44" w:name="_Toc97922571"/>
      <w:r w:rsidRPr="00192CAB">
        <w:rPr>
          <w:b/>
        </w:rPr>
        <w:t>resultados</w:t>
      </w:r>
      <w:bookmarkEnd w:id="43"/>
      <w:bookmarkEnd w:id="44"/>
      <w:r w:rsidRPr="00192CAB">
        <w:rPr>
          <w:b/>
        </w:rPr>
        <w:t xml:space="preserve"> </w:t>
      </w:r>
    </w:p>
    <w:p w14:paraId="3AACE22F" w14:textId="4DCCA58E" w:rsidR="00910FF0" w:rsidRPr="00910FF0" w:rsidRDefault="00910FF0" w:rsidP="00910FF0">
      <w:r>
        <w:tab/>
        <w:t xml:space="preserve">Nós alcançamos muito bem os nossos requisitos do projeto e tivemos um resultado muito além do que esperado, tivemos uma </w:t>
      </w:r>
      <w:proofErr w:type="spellStart"/>
      <w:r>
        <w:t>performace</w:t>
      </w:r>
      <w:proofErr w:type="spellEnd"/>
      <w:r>
        <w:t xml:space="preserve"> muito boa no </w:t>
      </w:r>
      <w:proofErr w:type="spellStart"/>
      <w:r>
        <w:t>decorer</w:t>
      </w:r>
      <w:proofErr w:type="spellEnd"/>
      <w:r>
        <w:t xml:space="preserve"> das sprints, nós pensamos </w:t>
      </w:r>
      <w:r w:rsidR="005C23A2">
        <w:t>muito no usuário em nosso processo de construção do projeto e buscamos deixar com uma usabilidade muito fácil na qual o usuário não tenha problemas ou dificuldades ao usar o sistema.</w:t>
      </w:r>
    </w:p>
    <w:p w14:paraId="4DC252F3" w14:textId="29AEF26F" w:rsidR="005C23A2" w:rsidRDefault="00573DD1" w:rsidP="005C23A2">
      <w:pPr>
        <w:pStyle w:val="Ttulo2"/>
        <w:rPr>
          <w:b/>
        </w:rPr>
      </w:pPr>
      <w:bookmarkStart w:id="45" w:name="_Toc73427786"/>
      <w:bookmarkStart w:id="46" w:name="_Toc97922572"/>
      <w:r w:rsidRPr="00192CAB">
        <w:rPr>
          <w:b/>
        </w:rPr>
        <w:t>Processo de aprendizado com o projeto</w:t>
      </w:r>
      <w:bookmarkEnd w:id="45"/>
      <w:bookmarkEnd w:id="46"/>
      <w:r w:rsidRPr="00192CAB">
        <w:rPr>
          <w:b/>
        </w:rPr>
        <w:t xml:space="preserve"> </w:t>
      </w:r>
    </w:p>
    <w:p w14:paraId="3797438C" w14:textId="26ABE110" w:rsidR="003F070E" w:rsidRDefault="003F070E" w:rsidP="003F070E">
      <w:r>
        <w:tab/>
      </w:r>
      <w:r w:rsidR="00700B5F">
        <w:t>Com o projeto tivemos a experiencia de simular o funcionamento de uma empresa, o que é muito enriquecedor, pois durante o desenvolvimento dele passamos por desafios</w:t>
      </w:r>
      <w:r w:rsidR="00252E19">
        <w:t xml:space="preserve">, como </w:t>
      </w:r>
      <w:proofErr w:type="spellStart"/>
      <w:r w:rsidR="00252E19">
        <w:t>refatorar</w:t>
      </w:r>
      <w:proofErr w:type="spellEnd"/>
      <w:r w:rsidR="00252E19">
        <w:t xml:space="preserve"> e analisar um código</w:t>
      </w:r>
      <w:r w:rsidR="00252E19" w:rsidRPr="00252E19">
        <w:t>, estruturar páginas</w:t>
      </w:r>
      <w:r w:rsidR="00252E19">
        <w:t xml:space="preserve"> web, desenvolver um banco de dados complexo seguindo regras de normalização e tudo isso nos </w:t>
      </w:r>
      <w:r w:rsidR="00700B5F">
        <w:t xml:space="preserve">levou a evolução. </w:t>
      </w:r>
    </w:p>
    <w:p w14:paraId="2AE5DD7C" w14:textId="1B870E46" w:rsidR="00252E19" w:rsidRDefault="00252E19" w:rsidP="003F070E">
      <w:r>
        <w:tab/>
        <w:t>Com o decorrer do tempo melhoramos nosso trabalho em equipe e estruturamos as tarefas desafiando os integrantes da equipe de acordo com o potencial de cada um.</w:t>
      </w:r>
    </w:p>
    <w:p w14:paraId="79D7D3E6" w14:textId="273B5631" w:rsidR="00951718" w:rsidRDefault="00FD4F54" w:rsidP="00951718">
      <w:pPr>
        <w:pStyle w:val="Ttulo2"/>
        <w:rPr>
          <w:b/>
        </w:rPr>
      </w:pPr>
      <w:bookmarkStart w:id="47" w:name="_Toc73427787"/>
      <w:bookmarkStart w:id="48" w:name="_Toc97922573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47"/>
      <w:bookmarkEnd w:id="48"/>
      <w:r w:rsidR="00573DD1" w:rsidRPr="00192CAB">
        <w:rPr>
          <w:b/>
        </w:rPr>
        <w:t xml:space="preserve"> </w:t>
      </w:r>
    </w:p>
    <w:p w14:paraId="32EAF8BE" w14:textId="77777777" w:rsidR="000335DC" w:rsidRDefault="00252E19" w:rsidP="00252E19">
      <w:r>
        <w:tab/>
        <w:t xml:space="preserve">Durante o </w:t>
      </w:r>
      <w:proofErr w:type="spellStart"/>
      <w:r>
        <w:t>densevolvimento</w:t>
      </w:r>
      <w:proofErr w:type="spellEnd"/>
      <w:r>
        <w:t xml:space="preserve"> do projeto tivemos uma grande evolução, tanto em questão de aprendizado na área técnica quanto na área de negócios, </w:t>
      </w:r>
      <w:r w:rsidR="000335DC">
        <w:t>criando e gerenciando uma nova empresa.</w:t>
      </w:r>
    </w:p>
    <w:p w14:paraId="2A666992" w14:textId="703D8391" w:rsidR="00252E19" w:rsidRDefault="000335DC" w:rsidP="00252E19">
      <w:r>
        <w:t>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49" w:name="_Toc124080469"/>
      <w:bookmarkStart w:id="50" w:name="_Toc125201972"/>
      <w:bookmarkStart w:id="51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8"/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514D5D29" w:rsidR="00370E34" w:rsidRDefault="00370E34" w:rsidP="00AB1F1F">
      <w:pPr>
        <w:pStyle w:val="Ttulo"/>
      </w:pPr>
      <w:bookmarkStart w:id="52" w:name="_Toc156754425"/>
      <w:bookmarkStart w:id="53" w:name="_Toc73427788"/>
      <w:bookmarkStart w:id="54" w:name="_Toc97922574"/>
      <w:r w:rsidRPr="00B55442">
        <w:lastRenderedPageBreak/>
        <w:t>ReferÊncias</w:t>
      </w:r>
      <w:bookmarkEnd w:id="49"/>
      <w:bookmarkEnd w:id="50"/>
      <w:bookmarkEnd w:id="51"/>
      <w:bookmarkEnd w:id="52"/>
      <w:bookmarkEnd w:id="53"/>
      <w:bookmarkEnd w:id="54"/>
    </w:p>
    <w:p w14:paraId="708AE9A7" w14:textId="2261EC1B" w:rsidR="000C07FE" w:rsidRPr="00486C62" w:rsidRDefault="005900C5" w:rsidP="000C07FE">
      <w:pPr>
        <w:pStyle w:val="Referncias"/>
        <w:spacing w:after="0"/>
        <w:rPr>
          <w:rFonts w:cs="Arial"/>
          <w:noProof/>
          <w:lang w:val="pt-BR"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486C62">
        <w:rPr>
          <w:rFonts w:cs="Arial"/>
          <w:noProof/>
          <w:lang w:val="pt-BR"/>
        </w:rPr>
        <w:t xml:space="preserve"> </w:t>
      </w:r>
    </w:p>
    <w:p w14:paraId="648B83DC" w14:textId="4BCE268F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  <w:hyperlink r:id="rId43" w:history="1">
        <w:r w:rsidR="00A66603" w:rsidRPr="00D72EF0">
          <w:rPr>
            <w:rStyle w:val="Hyperlink"/>
            <w:lang w:val="pt-BR"/>
          </w:rPr>
          <w:t>https://sunwise.com.br/pequenas-e-medias-empresas-desperdicam-cerca-r-780-com-energia-eletrica-em-mg/</w:t>
        </w:r>
      </w:hyperlink>
    </w:p>
    <w:p w14:paraId="4436EAB9" w14:textId="54966571" w:rsidR="00A66603" w:rsidRDefault="00A2586E" w:rsidP="00FA5328">
      <w:pPr>
        <w:pStyle w:val="Referncias"/>
        <w:rPr>
          <w:lang w:val="pt-BR"/>
        </w:rPr>
      </w:pPr>
      <w:hyperlink r:id="rId44" w:history="1">
        <w:r w:rsidR="00A66603" w:rsidRPr="00D72EF0">
          <w:rPr>
            <w:rStyle w:val="Hyperlink"/>
            <w:lang w:val="pt-BR"/>
          </w:rPr>
          <w:t>https://www.prosumir.com.br/blog_post/5/desperdicio-de-energia-na-industria</w:t>
        </w:r>
      </w:hyperlink>
    </w:p>
    <w:p w14:paraId="4C286EB5" w14:textId="546848D9" w:rsidR="00A66603" w:rsidRDefault="00A2586E" w:rsidP="00FA5328">
      <w:pPr>
        <w:pStyle w:val="Referncias"/>
        <w:rPr>
          <w:lang w:val="pt-BR"/>
        </w:rPr>
      </w:pPr>
      <w:hyperlink r:id="rId45" w:history="1">
        <w:r w:rsidR="00A66603" w:rsidRPr="00D72EF0">
          <w:rPr>
            <w:rStyle w:val="Hyperlink"/>
            <w:lang w:val="pt-BR"/>
          </w:rPr>
          <w:t>https://v2com.com/2021/01/12/eficiencia-energetica-brasil-perde-com-desperdicio-energia/</w:t>
        </w:r>
      </w:hyperlink>
    </w:p>
    <w:p w14:paraId="5AF95090" w14:textId="118A9588" w:rsidR="00A66603" w:rsidRDefault="00A2586E" w:rsidP="00FA5328">
      <w:pPr>
        <w:pStyle w:val="Referncias"/>
        <w:rPr>
          <w:lang w:val="pt-BR"/>
        </w:rPr>
      </w:pPr>
      <w:hyperlink r:id="rId46" w:history="1">
        <w:r w:rsidR="00A66603" w:rsidRPr="00D72EF0">
          <w:rPr>
            <w:rStyle w:val="Hyperlink"/>
            <w:lang w:val="pt-BR"/>
          </w:rPr>
          <w:t>https://agenciabrasil.ebc.com.br/economia/noticia/2021-06/decisao-sobre-reajuste-de-bandeiras-tarifarias-deve-sair-ate-o-dia-30</w:t>
        </w:r>
      </w:hyperlink>
    </w:p>
    <w:p w14:paraId="5A90F6A5" w14:textId="77777777" w:rsidR="00A66603" w:rsidRDefault="00A66603" w:rsidP="00FA5328">
      <w:pPr>
        <w:pStyle w:val="Referncias"/>
        <w:rPr>
          <w:lang w:val="pt-BR"/>
        </w:rPr>
      </w:pPr>
    </w:p>
    <w:p w14:paraId="46DBD0F2" w14:textId="054F18DB" w:rsidR="001478E7" w:rsidRDefault="001478E7" w:rsidP="00ED29B0">
      <w:pPr>
        <w:pStyle w:val="EstiloNormalGrandeesquerda"/>
      </w:pPr>
    </w:p>
    <w:p w14:paraId="46792A87" w14:textId="77777777" w:rsidR="001478E7" w:rsidRDefault="001478E7">
      <w:pPr>
        <w:tabs>
          <w:tab w:val="clear" w:pos="851"/>
        </w:tabs>
        <w:spacing w:line="240" w:lineRule="auto"/>
        <w:jc w:val="left"/>
        <w:rPr>
          <w:b/>
          <w:bCs/>
          <w:caps/>
          <w:szCs w:val="20"/>
        </w:rPr>
      </w:pPr>
      <w:r>
        <w:br w:type="page"/>
      </w:r>
    </w:p>
    <w:p w14:paraId="7DDBF2F1" w14:textId="19D7A020" w:rsidR="00F2517D" w:rsidRDefault="001478E7" w:rsidP="002E04C1">
      <w:pPr>
        <w:pStyle w:val="Ttulo"/>
      </w:pPr>
      <w:bookmarkStart w:id="55" w:name="_Toc97922575"/>
      <w:r>
        <w:lastRenderedPageBreak/>
        <w:t>Endereço do Github do Grupo:</w:t>
      </w:r>
      <w:bookmarkEnd w:id="55"/>
    </w:p>
    <w:p w14:paraId="0026BDD3" w14:textId="77777777" w:rsidR="00A66603" w:rsidRDefault="00A66603" w:rsidP="002E04C1">
      <w:pPr>
        <w:pStyle w:val="Ttulo"/>
      </w:pPr>
    </w:p>
    <w:p w14:paraId="11E0043F" w14:textId="4C8B5F66" w:rsidR="001478E7" w:rsidRDefault="00A66603" w:rsidP="001478E7">
      <w:pPr>
        <w:tabs>
          <w:tab w:val="clear" w:pos="851"/>
        </w:tabs>
        <w:spacing w:line="240" w:lineRule="auto"/>
        <w:jc w:val="left"/>
      </w:pPr>
      <w:r w:rsidRPr="00A66603">
        <w:t>https://github.com/Grupo4-3ADSA</w:t>
      </w:r>
    </w:p>
    <w:sectPr w:rsidR="001478E7" w:rsidSect="008B07EE">
      <w:headerReference w:type="default" r:id="rId47"/>
      <w:footerReference w:type="default" r:id="rId48"/>
      <w:headerReference w:type="first" r:id="rId49"/>
      <w:footerReference w:type="first" r:id="rId50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61DDD" w14:textId="77777777" w:rsidR="00A2586E" w:rsidRDefault="00A2586E">
      <w:r>
        <w:separator/>
      </w:r>
    </w:p>
    <w:p w14:paraId="01347284" w14:textId="77777777" w:rsidR="00A2586E" w:rsidRDefault="00A2586E"/>
    <w:p w14:paraId="5419F384" w14:textId="77777777" w:rsidR="00A2586E" w:rsidRDefault="00A2586E"/>
    <w:p w14:paraId="029FE653" w14:textId="77777777" w:rsidR="00A2586E" w:rsidRDefault="00A2586E"/>
  </w:endnote>
  <w:endnote w:type="continuationSeparator" w:id="0">
    <w:p w14:paraId="65595915" w14:textId="77777777" w:rsidR="00A2586E" w:rsidRDefault="00A2586E">
      <w:r>
        <w:continuationSeparator/>
      </w:r>
    </w:p>
    <w:p w14:paraId="2FBB6926" w14:textId="77777777" w:rsidR="00A2586E" w:rsidRDefault="00A2586E"/>
    <w:p w14:paraId="43BDAD92" w14:textId="77777777" w:rsidR="00A2586E" w:rsidRDefault="00A2586E"/>
    <w:p w14:paraId="5EB8A0EA" w14:textId="77777777" w:rsidR="00A2586E" w:rsidRDefault="00A258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9D9CB" w14:textId="77777777" w:rsidR="00A2586E" w:rsidRDefault="00A2586E">
      <w:r>
        <w:separator/>
      </w:r>
    </w:p>
    <w:p w14:paraId="0E751E09" w14:textId="77777777" w:rsidR="00A2586E" w:rsidRDefault="00A2586E"/>
    <w:p w14:paraId="3E0DF837" w14:textId="77777777" w:rsidR="00A2586E" w:rsidRDefault="00A2586E"/>
    <w:p w14:paraId="38F8319E" w14:textId="77777777" w:rsidR="00A2586E" w:rsidRDefault="00A2586E"/>
  </w:footnote>
  <w:footnote w:type="continuationSeparator" w:id="0">
    <w:p w14:paraId="6A481021" w14:textId="77777777" w:rsidR="00A2586E" w:rsidRDefault="00A2586E">
      <w:r>
        <w:continuationSeparator/>
      </w:r>
    </w:p>
    <w:p w14:paraId="699FBF91" w14:textId="77777777" w:rsidR="00A2586E" w:rsidRDefault="00A2586E"/>
    <w:p w14:paraId="30850800" w14:textId="77777777" w:rsidR="00A2586E" w:rsidRDefault="00A2586E"/>
    <w:p w14:paraId="7A90B82C" w14:textId="77777777" w:rsidR="00A2586E" w:rsidRDefault="00A258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0E3E0266" w:rsidR="00555AE7" w:rsidRDefault="00DD4EFB" w:rsidP="00DD4EFB">
    <w:pPr>
      <w:ind w:left="-993" w:right="360"/>
      <w:jc w:val="left"/>
    </w:pPr>
    <w:r>
      <w:rPr>
        <w:noProof/>
      </w:rPr>
      <w:drawing>
        <wp:inline distT="0" distB="0" distL="0" distR="0" wp14:anchorId="2F925B0A" wp14:editId="67C21F92">
          <wp:extent cx="1724025" cy="644056"/>
          <wp:effectExtent l="0" t="0" r="0" b="3810"/>
          <wp:docPr id="14" name="Imagem 14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4" descr="Ícone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4025" cy="6440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                                        </w:t>
    </w:r>
    <w:r w:rsidR="00ED15F0">
      <w:rPr>
        <w:noProof/>
      </w:rPr>
      <w:drawing>
        <wp:inline distT="0" distB="0" distL="0" distR="0" wp14:anchorId="379EE9BC" wp14:editId="00F5091F">
          <wp:extent cx="628650" cy="789842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334" cy="798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52437E09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208EA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7C548A1D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0A998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OkKLtDBAQAAaw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D44D15F" w:rsidR="00555AE7" w:rsidRPr="00E37DB5" w:rsidRDefault="00555AE7" w:rsidP="001478E7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0E7E1BA" w:rsidR="00555AE7" w:rsidRPr="00E37DB5" w:rsidRDefault="005208EA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55DD2BD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396A5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JgncrMABAABqAwAADgAAAAAAAAAAAAAAAAAuAgAA&#10;ZHJzL2Uyb0RvYy54bWxQSwECLQAUAAYACAAAACEAzsC349sAAAAGAQAADwAAAAAAAAAAAAAAAAAa&#10;BAAAZHJzL2Rvd25yZXYueG1sUEsFBgAAAAAEAAQA8wAAACI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9143186" w:rsidR="00555AE7" w:rsidRDefault="005208EA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4DEF97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D9AA59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GjD8NHBAQAAag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2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3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28806753"/>
    <w:multiLevelType w:val="hybridMultilevel"/>
    <w:tmpl w:val="49B29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877A4"/>
    <w:multiLevelType w:val="hybridMultilevel"/>
    <w:tmpl w:val="28EAF1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B0FDA"/>
    <w:multiLevelType w:val="hybridMultilevel"/>
    <w:tmpl w:val="A7D8B6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8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0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1" w15:restartNumberingAfterBreak="0">
    <w:nsid w:val="53EF4C2C"/>
    <w:multiLevelType w:val="hybridMultilevel"/>
    <w:tmpl w:val="F0A6CB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51D7B"/>
    <w:multiLevelType w:val="hybridMultilevel"/>
    <w:tmpl w:val="3E2ECE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D141CF"/>
    <w:multiLevelType w:val="hybridMultilevel"/>
    <w:tmpl w:val="A34E69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B22CF2"/>
    <w:multiLevelType w:val="hybridMultilevel"/>
    <w:tmpl w:val="03EAA8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86B43"/>
    <w:multiLevelType w:val="hybridMultilevel"/>
    <w:tmpl w:val="74401D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6155494F"/>
    <w:multiLevelType w:val="hybridMultilevel"/>
    <w:tmpl w:val="523415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9661BE"/>
    <w:multiLevelType w:val="hybridMultilevel"/>
    <w:tmpl w:val="3A228250"/>
    <w:lvl w:ilvl="0" w:tplc="2D2EAD7E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9"/>
  </w:num>
  <w:num w:numId="3">
    <w:abstractNumId w:val="19"/>
  </w:num>
  <w:num w:numId="4">
    <w:abstractNumId w:val="1"/>
  </w:num>
  <w:num w:numId="5">
    <w:abstractNumId w:val="7"/>
  </w:num>
  <w:num w:numId="6">
    <w:abstractNumId w:val="10"/>
  </w:num>
  <w:num w:numId="7">
    <w:abstractNumId w:val="16"/>
  </w:num>
  <w:num w:numId="8">
    <w:abstractNumId w:val="2"/>
  </w:num>
  <w:num w:numId="9">
    <w:abstractNumId w:val="20"/>
  </w:num>
  <w:num w:numId="10">
    <w:abstractNumId w:val="3"/>
  </w:num>
  <w:num w:numId="11">
    <w:abstractNumId w:val="8"/>
  </w:num>
  <w:num w:numId="12">
    <w:abstractNumId w:val="21"/>
  </w:num>
  <w:num w:numId="13">
    <w:abstractNumId w:val="0"/>
  </w:num>
  <w:num w:numId="14">
    <w:abstractNumId w:val="18"/>
  </w:num>
  <w:num w:numId="15">
    <w:abstractNumId w:val="17"/>
  </w:num>
  <w:num w:numId="16">
    <w:abstractNumId w:val="4"/>
  </w:num>
  <w:num w:numId="17">
    <w:abstractNumId w:val="6"/>
  </w:num>
  <w:num w:numId="18">
    <w:abstractNumId w:val="14"/>
  </w:num>
  <w:num w:numId="19">
    <w:abstractNumId w:val="12"/>
  </w:num>
  <w:num w:numId="20">
    <w:abstractNumId w:val="5"/>
  </w:num>
  <w:num w:numId="21">
    <w:abstractNumId w:val="15"/>
  </w:num>
  <w:num w:numId="22">
    <w:abstractNumId w:val="13"/>
  </w:num>
  <w:num w:numId="23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2F9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35DC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52F2"/>
    <w:rsid w:val="0006736E"/>
    <w:rsid w:val="000700DF"/>
    <w:rsid w:val="00070B1C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164B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48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3992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2B55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0F1"/>
    <w:rsid w:val="000F62AF"/>
    <w:rsid w:val="000F69EF"/>
    <w:rsid w:val="000F70D6"/>
    <w:rsid w:val="000F7408"/>
    <w:rsid w:val="000F75D8"/>
    <w:rsid w:val="000F7831"/>
    <w:rsid w:val="00100C32"/>
    <w:rsid w:val="00101224"/>
    <w:rsid w:val="00102DB5"/>
    <w:rsid w:val="0010331D"/>
    <w:rsid w:val="00104928"/>
    <w:rsid w:val="0010690C"/>
    <w:rsid w:val="001110D0"/>
    <w:rsid w:val="00112661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36D5"/>
    <w:rsid w:val="0013613D"/>
    <w:rsid w:val="00136B32"/>
    <w:rsid w:val="00137956"/>
    <w:rsid w:val="00141ADD"/>
    <w:rsid w:val="00141C9C"/>
    <w:rsid w:val="0014263B"/>
    <w:rsid w:val="00142BF7"/>
    <w:rsid w:val="00144E83"/>
    <w:rsid w:val="001467FC"/>
    <w:rsid w:val="00147260"/>
    <w:rsid w:val="001478E7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0FCD"/>
    <w:rsid w:val="001851E4"/>
    <w:rsid w:val="0018638D"/>
    <w:rsid w:val="00190422"/>
    <w:rsid w:val="0019045B"/>
    <w:rsid w:val="001908F0"/>
    <w:rsid w:val="00191B00"/>
    <w:rsid w:val="00192CAB"/>
    <w:rsid w:val="0019624F"/>
    <w:rsid w:val="001A28AE"/>
    <w:rsid w:val="001A53E9"/>
    <w:rsid w:val="001A6D31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B92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0129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1532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13F3"/>
    <w:rsid w:val="00243FB6"/>
    <w:rsid w:val="00244940"/>
    <w:rsid w:val="002477CE"/>
    <w:rsid w:val="00250375"/>
    <w:rsid w:val="002517FD"/>
    <w:rsid w:val="00252385"/>
    <w:rsid w:val="00252E19"/>
    <w:rsid w:val="00253AB9"/>
    <w:rsid w:val="0025768A"/>
    <w:rsid w:val="00257AFA"/>
    <w:rsid w:val="0026219E"/>
    <w:rsid w:val="002622F5"/>
    <w:rsid w:val="00264904"/>
    <w:rsid w:val="00266519"/>
    <w:rsid w:val="00266A51"/>
    <w:rsid w:val="00267493"/>
    <w:rsid w:val="00267993"/>
    <w:rsid w:val="002713A2"/>
    <w:rsid w:val="00271655"/>
    <w:rsid w:val="002721DA"/>
    <w:rsid w:val="00273C09"/>
    <w:rsid w:val="002740D2"/>
    <w:rsid w:val="00274922"/>
    <w:rsid w:val="00274A94"/>
    <w:rsid w:val="00275EB8"/>
    <w:rsid w:val="00276E05"/>
    <w:rsid w:val="00277421"/>
    <w:rsid w:val="00277A88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B4339"/>
    <w:rsid w:val="002C09A5"/>
    <w:rsid w:val="002C144C"/>
    <w:rsid w:val="002C26C9"/>
    <w:rsid w:val="002C50D8"/>
    <w:rsid w:val="002C57A8"/>
    <w:rsid w:val="002C5AE8"/>
    <w:rsid w:val="002C60CF"/>
    <w:rsid w:val="002C61A4"/>
    <w:rsid w:val="002C6E73"/>
    <w:rsid w:val="002D11B3"/>
    <w:rsid w:val="002D26EE"/>
    <w:rsid w:val="002D2733"/>
    <w:rsid w:val="002D45C8"/>
    <w:rsid w:val="002E04C1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AFD"/>
    <w:rsid w:val="00301C7B"/>
    <w:rsid w:val="00302B3F"/>
    <w:rsid w:val="00302FBC"/>
    <w:rsid w:val="00303D1C"/>
    <w:rsid w:val="00306E5B"/>
    <w:rsid w:val="003073E4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26FD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3F1"/>
    <w:rsid w:val="0035062A"/>
    <w:rsid w:val="0035068A"/>
    <w:rsid w:val="003508CB"/>
    <w:rsid w:val="003513EB"/>
    <w:rsid w:val="0035280E"/>
    <w:rsid w:val="003533EC"/>
    <w:rsid w:val="00356729"/>
    <w:rsid w:val="00365F70"/>
    <w:rsid w:val="0036733D"/>
    <w:rsid w:val="00367906"/>
    <w:rsid w:val="00370E34"/>
    <w:rsid w:val="003712CA"/>
    <w:rsid w:val="00371574"/>
    <w:rsid w:val="00371644"/>
    <w:rsid w:val="00371DCF"/>
    <w:rsid w:val="00372D90"/>
    <w:rsid w:val="003739E4"/>
    <w:rsid w:val="00373F3C"/>
    <w:rsid w:val="00374439"/>
    <w:rsid w:val="00374780"/>
    <w:rsid w:val="003747B7"/>
    <w:rsid w:val="00375BE2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87F94"/>
    <w:rsid w:val="00390504"/>
    <w:rsid w:val="0039077A"/>
    <w:rsid w:val="00392DD0"/>
    <w:rsid w:val="00393478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1E32"/>
    <w:rsid w:val="003B4CBD"/>
    <w:rsid w:val="003B6352"/>
    <w:rsid w:val="003B7C32"/>
    <w:rsid w:val="003C1394"/>
    <w:rsid w:val="003C2027"/>
    <w:rsid w:val="003C20B2"/>
    <w:rsid w:val="003C3519"/>
    <w:rsid w:val="003D1724"/>
    <w:rsid w:val="003D1DAF"/>
    <w:rsid w:val="003D22A4"/>
    <w:rsid w:val="003D2E8B"/>
    <w:rsid w:val="003D465B"/>
    <w:rsid w:val="003D4E13"/>
    <w:rsid w:val="003D71C5"/>
    <w:rsid w:val="003E0863"/>
    <w:rsid w:val="003E0C98"/>
    <w:rsid w:val="003E1423"/>
    <w:rsid w:val="003E3D2C"/>
    <w:rsid w:val="003E4EF4"/>
    <w:rsid w:val="003E52D0"/>
    <w:rsid w:val="003E6B49"/>
    <w:rsid w:val="003E6F98"/>
    <w:rsid w:val="003E7221"/>
    <w:rsid w:val="003F03E1"/>
    <w:rsid w:val="003F070E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06EE5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2FA4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4DCB"/>
    <w:rsid w:val="00485A99"/>
    <w:rsid w:val="004866B2"/>
    <w:rsid w:val="00486C62"/>
    <w:rsid w:val="004871C4"/>
    <w:rsid w:val="0049006B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017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0B7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05CA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8EA"/>
    <w:rsid w:val="00520E22"/>
    <w:rsid w:val="00522841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5254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B8A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23A2"/>
    <w:rsid w:val="005C39A1"/>
    <w:rsid w:val="005C3A29"/>
    <w:rsid w:val="005C6272"/>
    <w:rsid w:val="005D08EB"/>
    <w:rsid w:val="005D1AEE"/>
    <w:rsid w:val="005D1E39"/>
    <w:rsid w:val="005D2E69"/>
    <w:rsid w:val="005D38E8"/>
    <w:rsid w:val="005D4782"/>
    <w:rsid w:val="005D48E3"/>
    <w:rsid w:val="005D7B29"/>
    <w:rsid w:val="005E0B48"/>
    <w:rsid w:val="005E1178"/>
    <w:rsid w:val="005E2420"/>
    <w:rsid w:val="005E26AC"/>
    <w:rsid w:val="005E408D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479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24D"/>
    <w:rsid w:val="006F7C2F"/>
    <w:rsid w:val="0070032C"/>
    <w:rsid w:val="007004CA"/>
    <w:rsid w:val="00700B5F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545E"/>
    <w:rsid w:val="00756DD7"/>
    <w:rsid w:val="00761A29"/>
    <w:rsid w:val="00761CA7"/>
    <w:rsid w:val="00762F68"/>
    <w:rsid w:val="00767ABD"/>
    <w:rsid w:val="00770883"/>
    <w:rsid w:val="00771DBE"/>
    <w:rsid w:val="00773DF9"/>
    <w:rsid w:val="007744BF"/>
    <w:rsid w:val="007808D0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97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E69F1"/>
    <w:rsid w:val="007F0E79"/>
    <w:rsid w:val="007F2768"/>
    <w:rsid w:val="007F3A2F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6F36"/>
    <w:rsid w:val="00837B51"/>
    <w:rsid w:val="008407BE"/>
    <w:rsid w:val="00841FE3"/>
    <w:rsid w:val="0084214C"/>
    <w:rsid w:val="00842CEF"/>
    <w:rsid w:val="008456F4"/>
    <w:rsid w:val="0084613E"/>
    <w:rsid w:val="008465C6"/>
    <w:rsid w:val="00847F38"/>
    <w:rsid w:val="00850426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66792"/>
    <w:rsid w:val="00870881"/>
    <w:rsid w:val="008724E6"/>
    <w:rsid w:val="008740A4"/>
    <w:rsid w:val="0087599B"/>
    <w:rsid w:val="008775B9"/>
    <w:rsid w:val="00881F2C"/>
    <w:rsid w:val="00882684"/>
    <w:rsid w:val="008828E4"/>
    <w:rsid w:val="008837DB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55AD"/>
    <w:rsid w:val="008A6005"/>
    <w:rsid w:val="008B04AD"/>
    <w:rsid w:val="008B07EE"/>
    <w:rsid w:val="008B5601"/>
    <w:rsid w:val="008B6D64"/>
    <w:rsid w:val="008B7D6B"/>
    <w:rsid w:val="008C062E"/>
    <w:rsid w:val="008C0841"/>
    <w:rsid w:val="008C1E2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ED8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512D"/>
    <w:rsid w:val="009065DB"/>
    <w:rsid w:val="009075DF"/>
    <w:rsid w:val="00910F44"/>
    <w:rsid w:val="00910FF0"/>
    <w:rsid w:val="00911D13"/>
    <w:rsid w:val="0091340D"/>
    <w:rsid w:val="00914426"/>
    <w:rsid w:val="00914E5F"/>
    <w:rsid w:val="00916934"/>
    <w:rsid w:val="00917F41"/>
    <w:rsid w:val="00917F5D"/>
    <w:rsid w:val="0092002F"/>
    <w:rsid w:val="0092367E"/>
    <w:rsid w:val="009249DD"/>
    <w:rsid w:val="00925320"/>
    <w:rsid w:val="0092634A"/>
    <w:rsid w:val="00926606"/>
    <w:rsid w:val="009275FB"/>
    <w:rsid w:val="00927BEA"/>
    <w:rsid w:val="00935358"/>
    <w:rsid w:val="009353D2"/>
    <w:rsid w:val="009355A0"/>
    <w:rsid w:val="00935F4A"/>
    <w:rsid w:val="009363E7"/>
    <w:rsid w:val="00937D87"/>
    <w:rsid w:val="00942DE6"/>
    <w:rsid w:val="00944055"/>
    <w:rsid w:val="00944512"/>
    <w:rsid w:val="009454D4"/>
    <w:rsid w:val="00945F86"/>
    <w:rsid w:val="00951718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B50"/>
    <w:rsid w:val="009709CD"/>
    <w:rsid w:val="00972EA4"/>
    <w:rsid w:val="00973178"/>
    <w:rsid w:val="009732F9"/>
    <w:rsid w:val="00975108"/>
    <w:rsid w:val="00977967"/>
    <w:rsid w:val="00984EBE"/>
    <w:rsid w:val="00991CE0"/>
    <w:rsid w:val="00994312"/>
    <w:rsid w:val="00994C1F"/>
    <w:rsid w:val="00995323"/>
    <w:rsid w:val="00996621"/>
    <w:rsid w:val="00996D2B"/>
    <w:rsid w:val="00997291"/>
    <w:rsid w:val="009979A7"/>
    <w:rsid w:val="009A46B4"/>
    <w:rsid w:val="009A6155"/>
    <w:rsid w:val="009B1027"/>
    <w:rsid w:val="009B2742"/>
    <w:rsid w:val="009B4092"/>
    <w:rsid w:val="009B5B2D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6D01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86E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1BD3"/>
    <w:rsid w:val="00A53020"/>
    <w:rsid w:val="00A53202"/>
    <w:rsid w:val="00A53A93"/>
    <w:rsid w:val="00A53FEA"/>
    <w:rsid w:val="00A54141"/>
    <w:rsid w:val="00A577F1"/>
    <w:rsid w:val="00A630EC"/>
    <w:rsid w:val="00A66603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BC8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5BC8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52A"/>
    <w:rsid w:val="00AF08C0"/>
    <w:rsid w:val="00AF110F"/>
    <w:rsid w:val="00AF3561"/>
    <w:rsid w:val="00AF3653"/>
    <w:rsid w:val="00AF5CDB"/>
    <w:rsid w:val="00AF6B28"/>
    <w:rsid w:val="00AF7121"/>
    <w:rsid w:val="00AF7DF2"/>
    <w:rsid w:val="00B00442"/>
    <w:rsid w:val="00B0099B"/>
    <w:rsid w:val="00B01493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06232"/>
    <w:rsid w:val="00B10299"/>
    <w:rsid w:val="00B10992"/>
    <w:rsid w:val="00B115E5"/>
    <w:rsid w:val="00B1332D"/>
    <w:rsid w:val="00B13803"/>
    <w:rsid w:val="00B13DF9"/>
    <w:rsid w:val="00B142A4"/>
    <w:rsid w:val="00B1444D"/>
    <w:rsid w:val="00B15064"/>
    <w:rsid w:val="00B15C2E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1EA8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68EE"/>
    <w:rsid w:val="00B87609"/>
    <w:rsid w:val="00B90DE3"/>
    <w:rsid w:val="00B914FE"/>
    <w:rsid w:val="00B91FC1"/>
    <w:rsid w:val="00B94C38"/>
    <w:rsid w:val="00B96807"/>
    <w:rsid w:val="00B968A7"/>
    <w:rsid w:val="00B97083"/>
    <w:rsid w:val="00B97C16"/>
    <w:rsid w:val="00BA06E5"/>
    <w:rsid w:val="00BA1E7D"/>
    <w:rsid w:val="00BA33FA"/>
    <w:rsid w:val="00BA4A25"/>
    <w:rsid w:val="00BA52B3"/>
    <w:rsid w:val="00BA6F67"/>
    <w:rsid w:val="00BA728F"/>
    <w:rsid w:val="00BB07A0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5D79"/>
    <w:rsid w:val="00BC60B4"/>
    <w:rsid w:val="00BC6171"/>
    <w:rsid w:val="00BC6456"/>
    <w:rsid w:val="00BD0F85"/>
    <w:rsid w:val="00BD100C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24F4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1C7"/>
    <w:rsid w:val="00C91FDE"/>
    <w:rsid w:val="00C93C72"/>
    <w:rsid w:val="00C96125"/>
    <w:rsid w:val="00C9612A"/>
    <w:rsid w:val="00C97EF2"/>
    <w:rsid w:val="00CA18AC"/>
    <w:rsid w:val="00CA1FE3"/>
    <w:rsid w:val="00CA21A6"/>
    <w:rsid w:val="00CA2E01"/>
    <w:rsid w:val="00CA4091"/>
    <w:rsid w:val="00CA4DF1"/>
    <w:rsid w:val="00CA5DC0"/>
    <w:rsid w:val="00CA6772"/>
    <w:rsid w:val="00CA6F7D"/>
    <w:rsid w:val="00CA7FCA"/>
    <w:rsid w:val="00CB6050"/>
    <w:rsid w:val="00CB611E"/>
    <w:rsid w:val="00CB7C1F"/>
    <w:rsid w:val="00CC1121"/>
    <w:rsid w:val="00CC16C5"/>
    <w:rsid w:val="00CC21B9"/>
    <w:rsid w:val="00CC2299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FDA"/>
    <w:rsid w:val="00D06A1E"/>
    <w:rsid w:val="00D06B9B"/>
    <w:rsid w:val="00D07863"/>
    <w:rsid w:val="00D07AF9"/>
    <w:rsid w:val="00D115F7"/>
    <w:rsid w:val="00D11C14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374C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4EE3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3F1A"/>
    <w:rsid w:val="00DD4EFB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273A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6F0C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3A33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1FCC"/>
    <w:rsid w:val="00EB2271"/>
    <w:rsid w:val="00EB2757"/>
    <w:rsid w:val="00EB418B"/>
    <w:rsid w:val="00EB41C5"/>
    <w:rsid w:val="00EB4A20"/>
    <w:rsid w:val="00EB4B38"/>
    <w:rsid w:val="00EB50AA"/>
    <w:rsid w:val="00EB6AB4"/>
    <w:rsid w:val="00EC1FBF"/>
    <w:rsid w:val="00EC4F81"/>
    <w:rsid w:val="00EC5918"/>
    <w:rsid w:val="00ED0887"/>
    <w:rsid w:val="00ED095F"/>
    <w:rsid w:val="00ED0A3F"/>
    <w:rsid w:val="00ED0FDD"/>
    <w:rsid w:val="00ED15F0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0F09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1DD5"/>
    <w:rsid w:val="00F13BEB"/>
    <w:rsid w:val="00F21218"/>
    <w:rsid w:val="00F22A2B"/>
    <w:rsid w:val="00F2369C"/>
    <w:rsid w:val="00F2376F"/>
    <w:rsid w:val="00F24006"/>
    <w:rsid w:val="00F241C8"/>
    <w:rsid w:val="00F2517D"/>
    <w:rsid w:val="00F27065"/>
    <w:rsid w:val="00F30F06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81C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97F77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138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22B0"/>
    <w:rsid w:val="00FD402B"/>
    <w:rsid w:val="00FD40E4"/>
    <w:rsid w:val="00FD4F54"/>
    <w:rsid w:val="00FD5546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99"/>
    <w:rsid w:val="00581B8A"/>
    <w:pPr>
      <w:tabs>
        <w:tab w:val="clear" w:pos="851"/>
      </w:tabs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sz w:val="20"/>
      <w:szCs w:val="20"/>
      <w:lang w:val="en-US"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04C1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  <w:lang w:eastAsia="pt-BR"/>
    </w:rPr>
  </w:style>
  <w:style w:type="character" w:customStyle="1" w:styleId="normaltextrun">
    <w:name w:val="normaltextrun"/>
    <w:basedOn w:val="Fontepargpadro"/>
    <w:rsid w:val="005E408D"/>
  </w:style>
  <w:style w:type="character" w:customStyle="1" w:styleId="eop">
    <w:name w:val="eop"/>
    <w:basedOn w:val="Fontepargpadro"/>
    <w:rsid w:val="005E408D"/>
  </w:style>
  <w:style w:type="character" w:styleId="MenoPendente">
    <w:name w:val="Unresolved Mention"/>
    <w:basedOn w:val="Fontepargpadro"/>
    <w:uiPriority w:val="99"/>
    <w:semiHidden/>
    <w:unhideWhenUsed/>
    <w:rsid w:val="00A66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0.png"/><Relationship Id="rId39" Type="http://schemas.openxmlformats.org/officeDocument/2006/relationships/header" Target="header11.xml"/><Relationship Id="rId21" Type="http://schemas.openxmlformats.org/officeDocument/2006/relationships/image" Target="media/image5.png"/><Relationship Id="rId34" Type="http://schemas.openxmlformats.org/officeDocument/2006/relationships/header" Target="header8.xml"/><Relationship Id="rId42" Type="http://schemas.openxmlformats.org/officeDocument/2006/relationships/footer" Target="footer12.xml"/><Relationship Id="rId47" Type="http://schemas.openxmlformats.org/officeDocument/2006/relationships/header" Target="header13.xml"/><Relationship Id="rId50" Type="http://schemas.openxmlformats.org/officeDocument/2006/relationships/footer" Target="footer14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9" Type="http://schemas.openxmlformats.org/officeDocument/2006/relationships/header" Target="header6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header" Target="header7.xml"/><Relationship Id="rId37" Type="http://schemas.openxmlformats.org/officeDocument/2006/relationships/footer" Target="footer10.xml"/><Relationship Id="rId40" Type="http://schemas.openxmlformats.org/officeDocument/2006/relationships/footer" Target="footer11.xml"/><Relationship Id="rId45" Type="http://schemas.openxmlformats.org/officeDocument/2006/relationships/hyperlink" Target="https://v2com.com/2021/01/12/eficiencia-energetica-brasil-perde-com-desperdicio-energia/" TargetMode="Externa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7.png"/><Relationship Id="rId28" Type="http://schemas.openxmlformats.org/officeDocument/2006/relationships/header" Target="header5.xml"/><Relationship Id="rId36" Type="http://schemas.openxmlformats.org/officeDocument/2006/relationships/header" Target="header9.xml"/><Relationship Id="rId49" Type="http://schemas.openxmlformats.org/officeDocument/2006/relationships/header" Target="header14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7.xml"/><Relationship Id="rId44" Type="http://schemas.openxmlformats.org/officeDocument/2006/relationships/hyperlink" Target="https://www.prosumir.com.br/blog_post/5/desperdicio-de-energia-na-industria" TargetMode="External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oter" Target="footer6.xml"/><Relationship Id="rId35" Type="http://schemas.openxmlformats.org/officeDocument/2006/relationships/footer" Target="footer9.xml"/><Relationship Id="rId43" Type="http://schemas.openxmlformats.org/officeDocument/2006/relationships/hyperlink" Target="https://sunwise.com.br/pequenas-e-medias-empresas-desperdicam-cerca-r-780-com-energia-eletrica-em-mg/" TargetMode="External"/><Relationship Id="rId48" Type="http://schemas.openxmlformats.org/officeDocument/2006/relationships/footer" Target="footer13.xm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footer" Target="footer8.xml"/><Relationship Id="rId38" Type="http://schemas.openxmlformats.org/officeDocument/2006/relationships/header" Target="header10.xml"/><Relationship Id="rId46" Type="http://schemas.openxmlformats.org/officeDocument/2006/relationships/hyperlink" Target="https://agenciabrasil.ebc.com.br/economia/noticia/2021-06/decisao-sobre-reajuste-de-bandeiras-tarifarias-deve-sair-ate-o-dia-30" TargetMode="External"/><Relationship Id="rId20" Type="http://schemas.openxmlformats.org/officeDocument/2006/relationships/footer" Target="footer5.xml"/><Relationship Id="rId41" Type="http://schemas.openxmlformats.org/officeDocument/2006/relationships/header" Target="header1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45</TotalTime>
  <Pages>17</Pages>
  <Words>1220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Guilherme Fonseca</dc:creator>
  <cp:keywords/>
  <dc:description/>
  <cp:lastModifiedBy>Guilherme Fonseca</cp:lastModifiedBy>
  <cp:revision>8</cp:revision>
  <cp:lastPrinted>2021-12-01T12:51:00Z</cp:lastPrinted>
  <dcterms:created xsi:type="dcterms:W3CDTF">2022-02-27T22:44:00Z</dcterms:created>
  <dcterms:modified xsi:type="dcterms:W3CDTF">2022-03-11T23:38:00Z</dcterms:modified>
</cp:coreProperties>
</file>